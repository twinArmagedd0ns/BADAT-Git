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10485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2"/>
        <w:gridCol w:w="1125"/>
        <w:gridCol w:w="4142"/>
        <w:gridCol w:w="1103"/>
        <w:gridCol w:w="2234"/>
        <w:gridCol w:w="29"/>
      </w:tblGrid>
      <w:tr w:rsidR="00E7199B" w:rsidRPr="00432CC6" w14:paraId="77594125" w14:textId="77777777" w:rsidTr="004F6319">
        <w:trPr>
          <w:gridAfter w:val="1"/>
          <w:wAfter w:w="29" w:type="dxa"/>
        </w:trPr>
        <w:tc>
          <w:tcPr>
            <w:tcW w:w="2977" w:type="dxa"/>
            <w:gridSpan w:val="2"/>
            <w:vAlign w:val="center"/>
          </w:tcPr>
          <w:sdt>
            <w:sdtPr>
              <w:rPr>
                <w:rFonts w:ascii="Roboto Light" w:eastAsiaTheme="minorEastAsia" w:hAnsi="Roboto Light" w:cs="Arial"/>
                <w:b/>
                <w:bCs/>
                <w:spacing w:val="15"/>
                <w:kern w:val="32"/>
                <w:sz w:val="28"/>
                <w:szCs w:val="32"/>
                <w:lang w:val="es-ES_tradnl" w:eastAsia="es-ES"/>
              </w:rPr>
              <w:id w:val="395016818"/>
              <w:docPartObj>
                <w:docPartGallery w:val="Cover Pages"/>
                <w:docPartUnique/>
              </w:docPartObj>
            </w:sdtPr>
            <w:sdtEndPr>
              <w:rPr>
                <w:rFonts w:cstheme="minorBidi"/>
                <w:b w:val="0"/>
                <w:bCs w:val="0"/>
                <w:kern w:val="0"/>
                <w:sz w:val="24"/>
                <w:szCs w:val="22"/>
              </w:rPr>
            </w:sdtEndPr>
            <w:sdtContent>
              <w:p w14:paraId="10149055" w14:textId="41AE899B" w:rsidR="00E7199B" w:rsidRPr="00432CC6" w:rsidRDefault="00E7199B" w:rsidP="00E7199B">
                <w:pPr>
                  <w:pStyle w:val="Textoindependiente"/>
                  <w:tabs>
                    <w:tab w:val="right" w:leader="hyphen" w:pos="8363"/>
                  </w:tabs>
                  <w:spacing w:after="0" w:line="360" w:lineRule="auto"/>
                  <w:ind w:firstLine="34"/>
                  <w:jc w:val="left"/>
                  <w:rPr>
                    <w:rFonts w:ascii="Roboto Light" w:hAnsi="Roboto Light"/>
                    <w:spacing w:val="15"/>
                    <w:lang w:val="es-ES_tradnl"/>
                  </w:rPr>
                </w:pPr>
                <w:r w:rsidRPr="00432CC6">
                  <w:rPr>
                    <w:rFonts w:ascii="Roboto Light" w:hAnsi="Roboto Light"/>
                    <w:b/>
                    <w:bCs/>
                    <w:szCs w:val="24"/>
                  </w:rPr>
                  <w:t>NOMBRE Y APELLIDOS</w:t>
                </w:r>
                <w:r w:rsidRPr="00432CC6">
                  <w:rPr>
                    <w:rFonts w:ascii="Roboto Light" w:hAnsi="Roboto Light"/>
                    <w:szCs w:val="24"/>
                  </w:rPr>
                  <w:t>:</w:t>
                </w:r>
              </w:p>
            </w:sdtContent>
          </w:sdt>
        </w:tc>
        <w:tc>
          <w:tcPr>
            <w:tcW w:w="7479" w:type="dxa"/>
            <w:gridSpan w:val="3"/>
          </w:tcPr>
          <w:p w14:paraId="7FF1B928" w14:textId="2500F39D" w:rsidR="00E7199B" w:rsidRPr="00432CC6" w:rsidRDefault="00C94B5A" w:rsidP="004468F9">
            <w:pPr>
              <w:pStyle w:val="Textoindependiente"/>
              <w:tabs>
                <w:tab w:val="right" w:leader="hyphen" w:pos="8363"/>
              </w:tabs>
              <w:spacing w:after="0" w:line="360" w:lineRule="auto"/>
              <w:ind w:firstLine="0"/>
              <w:jc w:val="center"/>
              <w:rPr>
                <w:rFonts w:ascii="Roboto Light" w:eastAsiaTheme="minorEastAsia" w:hAnsi="Roboto Light" w:cstheme="minorBidi"/>
                <w:spacing w:val="15"/>
                <w:szCs w:val="22"/>
                <w:lang w:val="es-ES_tradnl" w:eastAsia="es-ES"/>
              </w:rPr>
            </w:pPr>
            <w:r>
              <w:rPr>
                <w:rFonts w:ascii="Roboto Light" w:eastAsiaTheme="minorEastAsia" w:hAnsi="Roboto Light" w:cstheme="minorBidi"/>
                <w:spacing w:val="15"/>
                <w:szCs w:val="22"/>
                <w:lang w:val="es-ES_tradnl" w:eastAsia="es-ES"/>
              </w:rPr>
              <w:t>Rodrigo Cid Colino</w:t>
            </w:r>
          </w:p>
        </w:tc>
      </w:tr>
      <w:tr w:rsidR="004468F9" w:rsidRPr="00432CC6" w14:paraId="409DB600" w14:textId="77777777" w:rsidTr="004F6319">
        <w:tblPrEx>
          <w:jc w:val="center"/>
          <w:tblInd w:w="0" w:type="dxa"/>
        </w:tblPrEx>
        <w:trPr>
          <w:jc w:val="center"/>
        </w:trPr>
        <w:tc>
          <w:tcPr>
            <w:tcW w:w="1852" w:type="dxa"/>
            <w:vAlign w:val="center"/>
          </w:tcPr>
          <w:p w14:paraId="05B661C4" w14:textId="77777777" w:rsidR="004468F9" w:rsidRPr="00432CC6" w:rsidRDefault="004468F9" w:rsidP="00DF4F57">
            <w:pPr>
              <w:spacing w:line="360" w:lineRule="auto"/>
              <w:jc w:val="center"/>
            </w:pPr>
            <w:r w:rsidRPr="00432CC6">
              <w:rPr>
                <w:bCs/>
              </w:rPr>
              <w:t>PROFESOR</w:t>
            </w:r>
            <w:r w:rsidRPr="00432CC6">
              <w:rPr>
                <w:b/>
                <w:bCs/>
              </w:rPr>
              <w:t>:</w:t>
            </w:r>
          </w:p>
        </w:tc>
        <w:tc>
          <w:tcPr>
            <w:tcW w:w="5267" w:type="dxa"/>
            <w:gridSpan w:val="2"/>
          </w:tcPr>
          <w:p w14:paraId="40D15FF0" w14:textId="77777777" w:rsidR="004468F9" w:rsidRPr="00432CC6" w:rsidRDefault="004468F9" w:rsidP="00DF4F57">
            <w:pPr>
              <w:spacing w:line="360" w:lineRule="auto"/>
            </w:pPr>
            <w:r w:rsidRPr="00432CC6">
              <w:t>Tomás Huerta Menéndez</w:t>
            </w:r>
          </w:p>
        </w:tc>
        <w:tc>
          <w:tcPr>
            <w:tcW w:w="1103" w:type="dxa"/>
            <w:vAlign w:val="center"/>
          </w:tcPr>
          <w:p w14:paraId="3B5A5BD2" w14:textId="77777777" w:rsidR="004468F9" w:rsidRPr="00432CC6" w:rsidRDefault="004468F9" w:rsidP="00DF4F57">
            <w:pPr>
              <w:pStyle w:val="Textoindependiente"/>
              <w:tabs>
                <w:tab w:val="right" w:pos="8363"/>
              </w:tabs>
              <w:spacing w:after="0" w:line="360" w:lineRule="auto"/>
              <w:ind w:firstLine="0"/>
              <w:jc w:val="center"/>
              <w:rPr>
                <w:rFonts w:ascii="Roboto Light" w:hAnsi="Roboto Light"/>
                <w:szCs w:val="24"/>
              </w:rPr>
            </w:pPr>
            <w:r w:rsidRPr="00432CC6">
              <w:rPr>
                <w:rFonts w:ascii="Roboto Light" w:hAnsi="Roboto Light"/>
                <w:szCs w:val="24"/>
              </w:rPr>
              <w:t>GRUPO:</w:t>
            </w:r>
          </w:p>
        </w:tc>
        <w:tc>
          <w:tcPr>
            <w:tcW w:w="2263" w:type="dxa"/>
            <w:gridSpan w:val="2"/>
          </w:tcPr>
          <w:p w14:paraId="148154C5" w14:textId="09FF6D54" w:rsidR="004468F9" w:rsidRPr="00432CC6" w:rsidRDefault="00532C8F" w:rsidP="00DF4F57">
            <w:pPr>
              <w:pStyle w:val="Textoindependiente"/>
              <w:tabs>
                <w:tab w:val="right" w:pos="8363"/>
              </w:tabs>
              <w:spacing w:after="0" w:line="360" w:lineRule="auto"/>
              <w:ind w:firstLine="0"/>
              <w:rPr>
                <w:rFonts w:ascii="Roboto Light" w:hAnsi="Roboto Light"/>
                <w:szCs w:val="24"/>
              </w:rPr>
            </w:pPr>
            <w:r w:rsidRPr="00432CC6">
              <w:rPr>
                <w:rFonts w:ascii="Roboto Light" w:hAnsi="Roboto Light"/>
                <w:szCs w:val="24"/>
              </w:rPr>
              <w:t>1</w:t>
            </w:r>
            <w:r w:rsidR="004468F9" w:rsidRPr="00432CC6">
              <w:rPr>
                <w:rFonts w:ascii="Roboto Light" w:hAnsi="Roboto Light"/>
                <w:szCs w:val="24"/>
              </w:rPr>
              <w:t xml:space="preserve"> DA</w:t>
            </w:r>
            <w:r w:rsidR="00321A23">
              <w:rPr>
                <w:rFonts w:ascii="Roboto Light" w:hAnsi="Roboto Light"/>
                <w:szCs w:val="24"/>
              </w:rPr>
              <w:t>M</w:t>
            </w:r>
          </w:p>
        </w:tc>
      </w:tr>
      <w:tr w:rsidR="004468F9" w:rsidRPr="00432CC6" w14:paraId="276BE506" w14:textId="77777777" w:rsidTr="004F6319">
        <w:tblPrEx>
          <w:jc w:val="center"/>
          <w:tblInd w:w="0" w:type="dxa"/>
        </w:tblPrEx>
        <w:trPr>
          <w:jc w:val="center"/>
        </w:trPr>
        <w:tc>
          <w:tcPr>
            <w:tcW w:w="1852" w:type="dxa"/>
            <w:vAlign w:val="center"/>
          </w:tcPr>
          <w:p w14:paraId="7D5BECD2" w14:textId="77777777" w:rsidR="004468F9" w:rsidRPr="00432CC6" w:rsidRDefault="004468F9" w:rsidP="00DF4F57">
            <w:pPr>
              <w:spacing w:line="360" w:lineRule="auto"/>
              <w:jc w:val="center"/>
            </w:pPr>
            <w:r w:rsidRPr="00432CC6">
              <w:t>EVALUACIÓN:</w:t>
            </w:r>
          </w:p>
        </w:tc>
        <w:tc>
          <w:tcPr>
            <w:tcW w:w="5267" w:type="dxa"/>
            <w:gridSpan w:val="2"/>
          </w:tcPr>
          <w:p w14:paraId="4A9937CA" w14:textId="63D8AFE9" w:rsidR="004468F9" w:rsidRPr="00432CC6" w:rsidRDefault="00053AD8" w:rsidP="00DF4F57">
            <w:pPr>
              <w:spacing w:line="360" w:lineRule="auto"/>
            </w:pPr>
            <w:r>
              <w:t>Segunda</w:t>
            </w:r>
          </w:p>
        </w:tc>
        <w:tc>
          <w:tcPr>
            <w:tcW w:w="1103" w:type="dxa"/>
            <w:vAlign w:val="center"/>
          </w:tcPr>
          <w:p w14:paraId="72FE11D4" w14:textId="77777777" w:rsidR="004468F9" w:rsidRPr="00432CC6" w:rsidRDefault="004468F9" w:rsidP="00DF4F57">
            <w:pPr>
              <w:spacing w:line="360" w:lineRule="auto"/>
              <w:jc w:val="center"/>
            </w:pPr>
            <w:r w:rsidRPr="00432CC6">
              <w:rPr>
                <w:bCs/>
              </w:rPr>
              <w:t>FECHA:</w:t>
            </w:r>
          </w:p>
        </w:tc>
        <w:tc>
          <w:tcPr>
            <w:tcW w:w="2263" w:type="dxa"/>
            <w:gridSpan w:val="2"/>
          </w:tcPr>
          <w:p w14:paraId="17FEDCDE" w14:textId="52D6BD01" w:rsidR="004468F9" w:rsidRPr="00432CC6" w:rsidRDefault="003A28DE" w:rsidP="00DF4F57">
            <w:pPr>
              <w:spacing w:line="360" w:lineRule="auto"/>
            </w:pPr>
            <w:r>
              <w:t>02/02/2024</w:t>
            </w:r>
          </w:p>
        </w:tc>
      </w:tr>
      <w:tr w:rsidR="004468F9" w:rsidRPr="00432CC6" w14:paraId="1BBF6533" w14:textId="77777777" w:rsidTr="004F6319">
        <w:tblPrEx>
          <w:jc w:val="center"/>
          <w:tblInd w:w="0" w:type="dxa"/>
        </w:tblPrEx>
        <w:trPr>
          <w:jc w:val="center"/>
        </w:trPr>
        <w:tc>
          <w:tcPr>
            <w:tcW w:w="1852" w:type="dxa"/>
            <w:vAlign w:val="center"/>
          </w:tcPr>
          <w:p w14:paraId="713DEFBE" w14:textId="77777777" w:rsidR="004468F9" w:rsidRPr="00432CC6" w:rsidRDefault="004468F9" w:rsidP="00DF4F57">
            <w:pPr>
              <w:spacing w:line="360" w:lineRule="auto"/>
              <w:jc w:val="center"/>
            </w:pPr>
            <w:r w:rsidRPr="00432CC6">
              <w:rPr>
                <w:bCs/>
              </w:rPr>
              <w:t>TIEMPO:</w:t>
            </w:r>
          </w:p>
        </w:tc>
        <w:tc>
          <w:tcPr>
            <w:tcW w:w="5267" w:type="dxa"/>
            <w:gridSpan w:val="2"/>
          </w:tcPr>
          <w:p w14:paraId="702340AF" w14:textId="4D00EA40" w:rsidR="004468F9" w:rsidRPr="00432CC6" w:rsidRDefault="004468F9" w:rsidP="00DF4F57">
            <w:pPr>
              <w:spacing w:line="360" w:lineRule="auto"/>
            </w:pPr>
          </w:p>
        </w:tc>
        <w:tc>
          <w:tcPr>
            <w:tcW w:w="3366" w:type="dxa"/>
            <w:gridSpan w:val="3"/>
          </w:tcPr>
          <w:p w14:paraId="137572BC" w14:textId="77777777" w:rsidR="004468F9" w:rsidRPr="00432CC6" w:rsidRDefault="004468F9" w:rsidP="00DF4F57">
            <w:pPr>
              <w:pStyle w:val="Textoindependiente"/>
              <w:tabs>
                <w:tab w:val="right" w:pos="6804"/>
                <w:tab w:val="right" w:pos="8363"/>
              </w:tabs>
              <w:spacing w:after="0" w:line="360" w:lineRule="auto"/>
              <w:ind w:firstLine="0"/>
              <w:rPr>
                <w:rFonts w:ascii="Roboto Light" w:hAnsi="Roboto Light"/>
                <w:szCs w:val="24"/>
                <w:u w:val="single"/>
              </w:rPr>
            </w:pPr>
            <w:r w:rsidRPr="00432CC6">
              <w:rPr>
                <w:rFonts w:ascii="Roboto Light" w:hAnsi="Roboto Ligh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FD906AF" wp14:editId="18ED192D">
                      <wp:simplePos x="0" y="0"/>
                      <wp:positionH relativeFrom="margin">
                        <wp:posOffset>1182565</wp:posOffset>
                      </wp:positionH>
                      <wp:positionV relativeFrom="paragraph">
                        <wp:posOffset>-7083</wp:posOffset>
                      </wp:positionV>
                      <wp:extent cx="864235" cy="392723"/>
                      <wp:effectExtent l="0" t="0" r="12065" b="26670"/>
                      <wp:wrapNone/>
                      <wp:docPr id="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4235" cy="39272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D793EC" w14:textId="2C99E50A" w:rsidR="00F15F2D" w:rsidRPr="00F15F2D" w:rsidRDefault="00F15F2D" w:rsidP="00F15F2D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D906AF" id="Rectangle 2" o:spid="_x0000_s1026" style="position:absolute;left:0;text-align:left;margin-left:93.1pt;margin-top:-.55pt;width:68.05pt;height:30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">
                      <v:textbox>
                        <w:txbxContent>
                          <w:p w14:paraId="67D793EC" w14:textId="2C99E50A" w:rsidR="00F15F2D" w:rsidRPr="00F15F2D" w:rsidRDefault="00F15F2D" w:rsidP="00F15F2D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Pr="00432CC6">
              <w:rPr>
                <w:rFonts w:ascii="Roboto Light" w:hAnsi="Roboto Light"/>
                <w:bCs/>
                <w:szCs w:val="24"/>
              </w:rPr>
              <w:t>CALIFICACIÓN:</w:t>
            </w:r>
            <w:r w:rsidRPr="00432CC6">
              <w:rPr>
                <w:rFonts w:ascii="Roboto Light" w:hAnsi="Roboto Light"/>
                <w:noProof/>
                <w:szCs w:val="24"/>
              </w:rPr>
              <w:t xml:space="preserve"> </w:t>
            </w:r>
          </w:p>
        </w:tc>
      </w:tr>
    </w:tbl>
    <w:p w14:paraId="189A1345" w14:textId="77777777" w:rsidR="004468F9" w:rsidRPr="00432CC6" w:rsidRDefault="004468F9" w:rsidP="004468F9">
      <w:pPr>
        <w:pBdr>
          <w:bottom w:val="single" w:sz="12" w:space="1" w:color="auto"/>
        </w:pBdr>
      </w:pPr>
    </w:p>
    <w:p w14:paraId="53061839" w14:textId="56B6731A" w:rsidR="002C7147" w:rsidRPr="00432CC6" w:rsidRDefault="002C7147" w:rsidP="00BC2176">
      <w:pPr>
        <w:pStyle w:val="Ttulo1"/>
        <w:numPr>
          <w:ilvl w:val="0"/>
          <w:numId w:val="0"/>
        </w:numPr>
        <w:rPr>
          <w:lang w:val="es-ES"/>
        </w:rPr>
      </w:pPr>
      <w:r w:rsidRPr="00432CC6">
        <w:rPr>
          <w:lang w:val="es-ES"/>
        </w:rPr>
        <w:t>Instrucciones</w:t>
      </w:r>
      <w:r w:rsidR="00BF2011" w:rsidRPr="00432CC6">
        <w:rPr>
          <w:lang w:val="es-ES"/>
        </w:rPr>
        <w:t xml:space="preserve"> </w:t>
      </w:r>
    </w:p>
    <w:p w14:paraId="06D6B006" w14:textId="77777777" w:rsidR="00EB0396" w:rsidRPr="00432CC6" w:rsidRDefault="00EB0396" w:rsidP="00EB0396">
      <w:r w:rsidRPr="00432CC6">
        <w:rPr>
          <w:b/>
          <w:u w:val="single"/>
          <w:lang w:val="es-ES"/>
        </w:rPr>
        <w:t>Es obligatorio incluir el nombre tanto en el documento de Word (dónde se indica) como en el nombre del propio archivo</w:t>
      </w:r>
    </w:p>
    <w:p w14:paraId="752B957E" w14:textId="77777777" w:rsidR="00EB0396" w:rsidRPr="00432CC6" w:rsidRDefault="00EB0396" w:rsidP="00EB0396">
      <w:r w:rsidRPr="00432CC6">
        <w:t>Hay que incluir en la entrega:</w:t>
      </w:r>
    </w:p>
    <w:p w14:paraId="05720482" w14:textId="0F923F91" w:rsidR="00EB0396" w:rsidRPr="00432CC6" w:rsidRDefault="00EB0396" w:rsidP="00EB0396">
      <w:r w:rsidRPr="00432CC6">
        <w:t>- Este documento de Word en PDF (</w:t>
      </w:r>
      <w:r w:rsidR="0009528D">
        <w:t>"</w:t>
      </w:r>
      <w:r w:rsidR="00432CC6" w:rsidRPr="00432CC6">
        <w:t>Apellidos_y_Nombre_BADAT_Actividad_UD_4</w:t>
      </w:r>
      <w:r w:rsidRPr="00432CC6">
        <w:t>.pdf</w:t>
      </w:r>
      <w:r w:rsidR="0009528D">
        <w:t>"</w:t>
      </w:r>
      <w:r w:rsidRPr="00432CC6">
        <w:t>).</w:t>
      </w:r>
    </w:p>
    <w:p w14:paraId="0223ABEC" w14:textId="22DE7A46" w:rsidR="00EB0396" w:rsidRPr="00432CC6" w:rsidRDefault="00EB0396" w:rsidP="00EB0396">
      <w:r w:rsidRPr="00432CC6">
        <w:t xml:space="preserve">- Los </w:t>
      </w:r>
      <w:r w:rsidR="00091E2D" w:rsidRPr="00432CC6">
        <w:t>tres</w:t>
      </w:r>
      <w:r w:rsidRPr="00432CC6">
        <w:t xml:space="preserve"> archivos de SQL (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Apellidos</w:t>
      </w:r>
      <w:r w:rsidR="00432CC6">
        <w:rPr>
          <w:lang w:val="es-ES" w:eastAsia="en-US"/>
        </w:rPr>
        <w:t>_y_</w:t>
      </w:r>
      <w:r w:rsidRPr="00432CC6">
        <w:rPr>
          <w:lang w:val="es-ES" w:eastAsia="en-US"/>
        </w:rPr>
        <w:t>Nombre</w:t>
      </w:r>
      <w:r w:rsidR="00432CC6">
        <w:rPr>
          <w:lang w:val="es-ES" w:eastAsia="en-US"/>
        </w:rPr>
        <w:t>_</w:t>
      </w:r>
      <w:r w:rsidRPr="00432CC6">
        <w:rPr>
          <w:lang w:val="es-ES" w:eastAsia="en-US"/>
        </w:rPr>
        <w:t>Tablas.sql</w:t>
      </w:r>
      <w:r w:rsidR="0009528D">
        <w:rPr>
          <w:lang w:val="es-ES" w:eastAsia="en-US"/>
        </w:rPr>
        <w:t>"</w:t>
      </w:r>
      <w:r w:rsidR="00091E2D" w:rsidRPr="00432CC6">
        <w:rPr>
          <w:lang w:val="es-ES" w:eastAsia="en-US"/>
        </w:rPr>
        <w:t xml:space="preserve">, </w:t>
      </w:r>
      <w:r w:rsidR="0009528D">
        <w:rPr>
          <w:lang w:val="es-ES" w:eastAsia="en-US"/>
        </w:rPr>
        <w:t>"</w:t>
      </w:r>
      <w:r w:rsidR="00091E2D" w:rsidRPr="00432CC6">
        <w:rPr>
          <w:lang w:val="es-ES" w:eastAsia="en-US"/>
        </w:rPr>
        <w:t>Apellidos</w:t>
      </w:r>
      <w:r w:rsidR="00432CC6">
        <w:rPr>
          <w:lang w:val="es-ES" w:eastAsia="en-US"/>
        </w:rPr>
        <w:t>_y_</w:t>
      </w:r>
      <w:r w:rsidR="00091E2D" w:rsidRPr="00432CC6">
        <w:rPr>
          <w:lang w:val="es-ES" w:eastAsia="en-US"/>
        </w:rPr>
        <w:t>Nombre</w:t>
      </w:r>
      <w:r w:rsidR="00432CC6">
        <w:rPr>
          <w:lang w:val="es-ES" w:eastAsia="en-US"/>
        </w:rPr>
        <w:t>_</w:t>
      </w:r>
      <w:r w:rsidR="00091E2D" w:rsidRPr="00432CC6">
        <w:rPr>
          <w:lang w:val="es-ES" w:eastAsia="en-US"/>
        </w:rPr>
        <w:t>Inserciones.sql</w:t>
      </w:r>
      <w:r w:rsidR="0009528D">
        <w:rPr>
          <w:lang w:val="es-ES" w:eastAsia="en-US"/>
        </w:rPr>
        <w:t>"</w:t>
      </w:r>
      <w:r w:rsidR="00091E2D" w:rsidRPr="00432CC6">
        <w:rPr>
          <w:lang w:val="es-ES" w:eastAsia="en-US"/>
        </w:rPr>
        <w:t xml:space="preserve"> y</w:t>
      </w:r>
      <w:r w:rsidRPr="00432CC6">
        <w:rPr>
          <w:lang w:val="es-ES" w:eastAsia="en-US"/>
        </w:rPr>
        <w:t xml:space="preserve"> 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Apellidos</w:t>
      </w:r>
      <w:r w:rsidR="00432CC6">
        <w:rPr>
          <w:lang w:val="es-ES" w:eastAsia="en-US"/>
        </w:rPr>
        <w:t>_y_</w:t>
      </w:r>
      <w:r w:rsidRPr="00432CC6">
        <w:rPr>
          <w:lang w:val="es-ES" w:eastAsia="en-US"/>
        </w:rPr>
        <w:t>Nombre</w:t>
      </w:r>
      <w:r w:rsidR="00432CC6">
        <w:rPr>
          <w:lang w:val="es-ES" w:eastAsia="en-US"/>
        </w:rPr>
        <w:t>_</w:t>
      </w:r>
      <w:r w:rsidRPr="00432CC6">
        <w:rPr>
          <w:lang w:val="es-ES" w:eastAsia="en-US"/>
        </w:rPr>
        <w:t>Completo.sql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).</w:t>
      </w:r>
    </w:p>
    <w:p w14:paraId="370F10C2" w14:textId="226BBF4B" w:rsidR="00EB0396" w:rsidRPr="00432CC6" w:rsidRDefault="00EB0396" w:rsidP="00EB0396">
      <w:r w:rsidRPr="00432CC6">
        <w:t xml:space="preserve">Junta todos estos archivos en un .zip llamado </w:t>
      </w:r>
      <w:r w:rsidR="0009528D">
        <w:t>"</w:t>
      </w:r>
      <w:r w:rsidRPr="00432CC6">
        <w:t>Apellidos</w:t>
      </w:r>
      <w:r w:rsidR="003C1FCB">
        <w:t>_Y_</w:t>
      </w:r>
      <w:r w:rsidRPr="00432CC6">
        <w:t>Nombre.zip</w:t>
      </w:r>
      <w:r w:rsidR="0009528D">
        <w:t>"</w:t>
      </w:r>
      <w:r w:rsidRPr="00432CC6">
        <w:t>. 1 punto menos si falta alguno de los documentos o están mal nombrados.</w:t>
      </w:r>
    </w:p>
    <w:p w14:paraId="5802A90F" w14:textId="4A20902F" w:rsidR="00EB0396" w:rsidRPr="00432CC6" w:rsidRDefault="00A13EA5" w:rsidP="00EB0396">
      <w:r w:rsidRPr="00432CC6">
        <w:t>Se restará 0.5 puntos por cada captura de pantalla que falte.</w:t>
      </w:r>
    </w:p>
    <w:p w14:paraId="350DFFDA" w14:textId="77777777" w:rsidR="00A13EA5" w:rsidRPr="00432CC6" w:rsidRDefault="00A13EA5" w:rsidP="00EB0396"/>
    <w:p w14:paraId="3D6DBF6D" w14:textId="25B6D1D9" w:rsidR="00083A29" w:rsidRPr="00432CC6" w:rsidRDefault="007A6A01" w:rsidP="00083A29">
      <w:pPr>
        <w:pStyle w:val="Ttulo1"/>
        <w:numPr>
          <w:ilvl w:val="0"/>
          <w:numId w:val="0"/>
        </w:numPr>
        <w:rPr>
          <w:lang w:val="es-ES"/>
        </w:rPr>
      </w:pPr>
      <w:r w:rsidRPr="00432CC6">
        <w:rPr>
          <w:lang w:val="es-ES"/>
        </w:rPr>
        <w:t>Universidad de Memes</w:t>
      </w:r>
    </w:p>
    <w:p w14:paraId="719D3E55" w14:textId="4464D408" w:rsidR="007A6A01" w:rsidRPr="00432CC6" w:rsidRDefault="007A6A01" w:rsidP="007A6A01">
      <w:pPr>
        <w:rPr>
          <w:lang w:val="es-ES"/>
        </w:rPr>
      </w:pPr>
      <w:r w:rsidRPr="00432CC6">
        <w:rPr>
          <w:lang w:val="es-ES"/>
        </w:rPr>
        <w:t xml:space="preserve">La universidad de Tejas ha creado un departamento de </w:t>
      </w:r>
      <w:r w:rsidR="0009528D">
        <w:rPr>
          <w:lang w:val="es-ES"/>
        </w:rPr>
        <w:t>"</w:t>
      </w:r>
      <w:hyperlink r:id="rId11" w:history="1">
        <w:r w:rsidRPr="00432CC6">
          <w:rPr>
            <w:rStyle w:val="Hipervnculo"/>
            <w:lang w:val="es-ES"/>
          </w:rPr>
          <w:t>Memeología</w:t>
        </w:r>
      </w:hyperlink>
      <w:r w:rsidR="0009528D">
        <w:rPr>
          <w:lang w:val="es-ES"/>
        </w:rPr>
        <w:t>"</w:t>
      </w:r>
      <w:r w:rsidRPr="00432CC6">
        <w:rPr>
          <w:lang w:val="es-ES"/>
        </w:rPr>
        <w:t xml:space="preserve"> y necesita crear una base de datos asociada para anotar los profesores que hay, las asignaturas que se imparten</w:t>
      </w:r>
      <w:r w:rsidR="00F37B2C" w:rsidRPr="00432CC6">
        <w:rPr>
          <w:lang w:val="es-ES"/>
        </w:rPr>
        <w:t xml:space="preserve">, </w:t>
      </w:r>
      <w:r w:rsidRPr="00432CC6">
        <w:rPr>
          <w:lang w:val="es-ES"/>
        </w:rPr>
        <w:t>qué alumnos están matriculados en dichas asignaturas</w:t>
      </w:r>
      <w:r w:rsidR="00F37B2C" w:rsidRPr="00432CC6">
        <w:rPr>
          <w:lang w:val="es-ES"/>
        </w:rPr>
        <w:t xml:space="preserve"> y qué memes han presentado</w:t>
      </w:r>
      <w:r w:rsidRPr="00432CC6">
        <w:rPr>
          <w:lang w:val="es-ES"/>
        </w:rPr>
        <w:t>. El diagrama de dicha base de datos se muestra a continuación:</w:t>
      </w:r>
    </w:p>
    <w:p w14:paraId="25E8D961" w14:textId="2B8059FA" w:rsidR="00F31262" w:rsidRDefault="00AC05B4" w:rsidP="00083A29">
      <w:bookmarkStart w:id="0" w:name="_Ref132614960"/>
      <w:r>
        <w:rPr>
          <w:noProof/>
        </w:rPr>
        <w:drawing>
          <wp:inline distT="0" distB="0" distL="0" distR="0" wp14:anchorId="32E02CC0" wp14:editId="76CCCED4">
            <wp:extent cx="6645910" cy="192532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22B4" w14:textId="77777777" w:rsidR="00A563FD" w:rsidRPr="00432CC6" w:rsidRDefault="00A563FD" w:rsidP="00083A29"/>
    <w:p w14:paraId="3CC3D0AE" w14:textId="347308D6" w:rsidR="007A6A01" w:rsidRPr="00432CC6" w:rsidRDefault="007A6A01" w:rsidP="00083A29">
      <w:r w:rsidRPr="00432CC6">
        <w:t xml:space="preserve">Crea la base de datos </w:t>
      </w:r>
      <w:r w:rsidR="0009528D">
        <w:t>"</w:t>
      </w:r>
      <w:r w:rsidRPr="00432CC6">
        <w:t>Apellidos_</w:t>
      </w:r>
      <w:r w:rsidR="001E3BE8" w:rsidRPr="00432CC6">
        <w:t>N</w:t>
      </w:r>
      <w:r w:rsidRPr="00432CC6">
        <w:t>ombre_Memes</w:t>
      </w:r>
      <w:r w:rsidR="0009528D">
        <w:t>"</w:t>
      </w:r>
      <w:r w:rsidRPr="00432CC6">
        <w:t xml:space="preserve"> y realiza </w:t>
      </w:r>
      <w:r w:rsidR="00F35741" w:rsidRPr="00432CC6">
        <w:t xml:space="preserve">sobre ella </w:t>
      </w:r>
      <w:r w:rsidRPr="00432CC6">
        <w:t>las siguientes operaciones.</w:t>
      </w:r>
    </w:p>
    <w:p w14:paraId="0E0DB1C4" w14:textId="77777777" w:rsidR="007A6A01" w:rsidRPr="00432CC6" w:rsidRDefault="007A6A01" w:rsidP="00083A29"/>
    <w:p w14:paraId="50021ACB" w14:textId="3A8FE31F" w:rsidR="00083A29" w:rsidRPr="00432CC6" w:rsidRDefault="00083A29" w:rsidP="00083A29">
      <w:pPr>
        <w:pStyle w:val="Ttulo2"/>
      </w:pPr>
      <w:r w:rsidRPr="00432CC6">
        <w:t>Definición de las tablas</w:t>
      </w:r>
      <w:bookmarkEnd w:id="0"/>
      <w:r w:rsidRPr="00432CC6">
        <w:t xml:space="preserve"> (5 puntos, </w:t>
      </w:r>
      <w:r w:rsidR="006F01A1" w:rsidRPr="00432CC6">
        <w:t xml:space="preserve">1 </w:t>
      </w:r>
      <w:r w:rsidRPr="00432CC6">
        <w:t>punto por cada tabla).</w:t>
      </w:r>
    </w:p>
    <w:p w14:paraId="49932FB5" w14:textId="76B05EA0" w:rsidR="00083A29" w:rsidRPr="00432CC6" w:rsidRDefault="00083A29" w:rsidP="00083A29">
      <w:pPr>
        <w:rPr>
          <w:lang w:val="es-ES" w:eastAsia="en-US"/>
        </w:rPr>
      </w:pPr>
      <w:r w:rsidRPr="00432CC6">
        <w:rPr>
          <w:b/>
          <w:lang w:val="es-ES" w:eastAsia="en-US"/>
        </w:rPr>
        <w:t>Restricci</w:t>
      </w:r>
      <w:r w:rsidR="00984C8A" w:rsidRPr="00432CC6">
        <w:rPr>
          <w:b/>
          <w:lang w:val="es-ES" w:eastAsia="en-US"/>
        </w:rPr>
        <w:t>ón</w:t>
      </w:r>
      <w:r w:rsidRPr="00432CC6">
        <w:rPr>
          <w:b/>
          <w:lang w:val="es-ES" w:eastAsia="en-US"/>
        </w:rPr>
        <w:t xml:space="preserve"> general</w:t>
      </w:r>
      <w:r w:rsidR="00984C8A" w:rsidRPr="00432CC6">
        <w:rPr>
          <w:b/>
          <w:lang w:val="es-ES" w:eastAsia="en-US"/>
        </w:rPr>
        <w:t xml:space="preserve"> </w:t>
      </w:r>
      <w:r w:rsidRPr="00432CC6">
        <w:rPr>
          <w:b/>
          <w:lang w:val="es-ES" w:eastAsia="en-US"/>
        </w:rPr>
        <w:t>:</w:t>
      </w:r>
      <w:r w:rsidR="00984C8A" w:rsidRPr="00432CC6">
        <w:rPr>
          <w:lang w:val="es-ES" w:eastAsia="en-US"/>
        </w:rPr>
        <w:t xml:space="preserve"> t</w:t>
      </w:r>
      <w:r w:rsidRPr="00432CC6">
        <w:rPr>
          <w:lang w:val="es-ES" w:eastAsia="en-US"/>
        </w:rPr>
        <w:t>odos los identificadores tienen que ser enteros positivos (sin incluir el 0).</w:t>
      </w:r>
    </w:p>
    <w:p w14:paraId="2E9A1C8E" w14:textId="77777777" w:rsidR="00083A29" w:rsidRPr="00432CC6" w:rsidRDefault="00083A29" w:rsidP="00083A29">
      <w:pPr>
        <w:rPr>
          <w:lang w:val="es-ES" w:eastAsia="en-US"/>
        </w:rPr>
      </w:pPr>
    </w:p>
    <w:p w14:paraId="69463958" w14:textId="77777777" w:rsidR="00083A29" w:rsidRPr="00432CC6" w:rsidRDefault="00083A29" w:rsidP="00083A29">
      <w:pPr>
        <w:rPr>
          <w:lang w:val="es-ES" w:eastAsia="en-US"/>
        </w:rPr>
      </w:pPr>
      <w:r w:rsidRPr="00432CC6">
        <w:rPr>
          <w:b/>
          <w:lang w:val="es-ES" w:eastAsia="en-US"/>
        </w:rPr>
        <w:t>Notas sobre la creación de tablas</w:t>
      </w:r>
    </w:p>
    <w:p w14:paraId="4612C2EE" w14:textId="77777777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- Nomenclatura de restricciones (si no se emplea, se restará 1 punto):</w:t>
      </w:r>
    </w:p>
    <w:p w14:paraId="58CCF5C2" w14:textId="77777777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· Para una clave primaria en la tabla A: PK_A.</w:t>
      </w:r>
    </w:p>
    <w:p w14:paraId="49FCF063" w14:textId="5353E216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· Para una clave ajena</w:t>
      </w:r>
      <w:r w:rsidR="00053AD8">
        <w:rPr>
          <w:lang w:val="es-ES" w:eastAsia="en-US"/>
        </w:rPr>
        <w:t xml:space="preserve"> "campoC"</w:t>
      </w:r>
      <w:r w:rsidRPr="00432CC6">
        <w:rPr>
          <w:lang w:val="es-ES" w:eastAsia="en-US"/>
        </w:rPr>
        <w:t xml:space="preserve"> en la tabla B, cuyo dato viene de la tabla A: </w:t>
      </w:r>
      <w:proofErr w:type="spellStart"/>
      <w:r w:rsidRPr="00432CC6">
        <w:rPr>
          <w:lang w:val="es-ES" w:eastAsia="en-US"/>
        </w:rPr>
        <w:t>FK_B_A</w:t>
      </w:r>
      <w:r w:rsidR="00053AD8">
        <w:rPr>
          <w:lang w:val="es-ES" w:eastAsia="en-US"/>
        </w:rPr>
        <w:t>_campoC</w:t>
      </w:r>
      <w:proofErr w:type="spellEnd"/>
      <w:r w:rsidRPr="00432CC6">
        <w:rPr>
          <w:lang w:val="es-ES" w:eastAsia="en-US"/>
        </w:rPr>
        <w:t>.</w:t>
      </w:r>
    </w:p>
    <w:p w14:paraId="079EE8CD" w14:textId="308E894E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· Para una comprobación del </w:t>
      </w:r>
      <w:r w:rsidR="00C94B5A">
        <w:rPr>
          <w:lang w:val="es-ES" w:eastAsia="en-US"/>
        </w:rPr>
        <w:softHyphen/>
      </w:r>
      <w:proofErr w:type="spellStart"/>
      <w:r w:rsidR="00053AD8">
        <w:rPr>
          <w:lang w:val="es-ES" w:eastAsia="en-US"/>
        </w:rPr>
        <w:t>campo</w:t>
      </w:r>
      <w:r w:rsidRPr="00432CC6">
        <w:rPr>
          <w:lang w:val="es-ES" w:eastAsia="en-US"/>
        </w:rPr>
        <w:t>B</w:t>
      </w:r>
      <w:proofErr w:type="spellEnd"/>
      <w:r w:rsidRPr="00432CC6">
        <w:rPr>
          <w:lang w:val="es-ES" w:eastAsia="en-US"/>
        </w:rPr>
        <w:t xml:space="preserve"> en la tabla A: </w:t>
      </w:r>
      <w:proofErr w:type="spellStart"/>
      <w:r w:rsidRPr="00432CC6">
        <w:rPr>
          <w:lang w:val="es-ES" w:eastAsia="en-US"/>
        </w:rPr>
        <w:t>CK_A_</w:t>
      </w:r>
      <w:r w:rsidR="00053AD8">
        <w:rPr>
          <w:lang w:val="es-ES" w:eastAsia="en-US"/>
        </w:rPr>
        <w:t>campo</w:t>
      </w:r>
      <w:r w:rsidRPr="00432CC6">
        <w:rPr>
          <w:lang w:val="es-ES" w:eastAsia="en-US"/>
        </w:rPr>
        <w:t>B</w:t>
      </w:r>
      <w:proofErr w:type="spellEnd"/>
      <w:r w:rsidRPr="00432CC6">
        <w:rPr>
          <w:lang w:val="es-ES" w:eastAsia="en-US"/>
        </w:rPr>
        <w:t>.</w:t>
      </w:r>
    </w:p>
    <w:p w14:paraId="7655A3FC" w14:textId="77777777" w:rsidR="00083A29" w:rsidRPr="00432CC6" w:rsidRDefault="00083A29" w:rsidP="00083A29">
      <w:pPr>
        <w:rPr>
          <w:lang w:val="es-ES" w:eastAsia="en-US"/>
        </w:rPr>
      </w:pPr>
    </w:p>
    <w:p w14:paraId="4E80FE7F" w14:textId="16DF2DCA" w:rsidR="00083A29" w:rsidRPr="00432CC6" w:rsidRDefault="00083A29" w:rsidP="00083A29">
      <w:pPr>
        <w:rPr>
          <w:lang w:val="es-ES" w:eastAsia="en-US"/>
        </w:rPr>
      </w:pPr>
      <w:r w:rsidRPr="00432CC6">
        <w:rPr>
          <w:b/>
          <w:lang w:val="es-ES" w:eastAsia="en-US"/>
        </w:rPr>
        <w:t>Acciones en caso de borrado y modificación</w:t>
      </w:r>
      <w:r w:rsidRPr="00432CC6">
        <w:rPr>
          <w:lang w:val="es-ES" w:eastAsia="en-US"/>
        </w:rPr>
        <w:t>:</w:t>
      </w:r>
      <w:r w:rsidR="007A6A01" w:rsidRPr="00432CC6">
        <w:rPr>
          <w:lang w:val="es-ES" w:eastAsia="en-US"/>
        </w:rPr>
        <w:t xml:space="preserve"> siempre en </w:t>
      </w:r>
      <w:r w:rsidR="0009528D">
        <w:rPr>
          <w:lang w:val="es-ES" w:eastAsia="en-US"/>
        </w:rPr>
        <w:t>"</w:t>
      </w:r>
      <w:r w:rsidR="007A6A01" w:rsidRPr="00432CC6">
        <w:rPr>
          <w:lang w:val="es-ES" w:eastAsia="en-US"/>
        </w:rPr>
        <w:t>Cascada</w:t>
      </w:r>
      <w:r w:rsidR="0009528D">
        <w:rPr>
          <w:lang w:val="es-ES" w:eastAsia="en-US"/>
        </w:rPr>
        <w:t>"</w:t>
      </w:r>
      <w:r w:rsidR="007A6A01" w:rsidRPr="00432CC6">
        <w:rPr>
          <w:lang w:val="es-ES" w:eastAsia="en-US"/>
        </w:rPr>
        <w:t>.</w:t>
      </w:r>
    </w:p>
    <w:p w14:paraId="14085287" w14:textId="5D009EB9" w:rsidR="003C1FCB" w:rsidRDefault="003C1FCB" w:rsidP="00083A29">
      <w:pPr>
        <w:rPr>
          <w:lang w:val="es-ES" w:eastAsia="en-US"/>
        </w:rPr>
      </w:pPr>
    </w:p>
    <w:p w14:paraId="7BD5F78B" w14:textId="77777777" w:rsidR="006D764E" w:rsidRDefault="006D764E" w:rsidP="00083A29">
      <w:pPr>
        <w:rPr>
          <w:lang w:val="es-ES" w:eastAsia="en-US"/>
        </w:rPr>
      </w:pPr>
    </w:p>
    <w:p w14:paraId="5C0A8577" w14:textId="1A96535A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Define las tablas:</w:t>
      </w:r>
    </w:p>
    <w:p w14:paraId="3791B76B" w14:textId="2ED97768" w:rsidR="00163C01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lastRenderedPageBreak/>
        <w:t xml:space="preserve">- </w:t>
      </w:r>
      <w:r w:rsidR="0009528D">
        <w:rPr>
          <w:lang w:val="es-ES" w:eastAsia="en-US"/>
        </w:rPr>
        <w:t>"</w:t>
      </w:r>
      <w:r w:rsidR="00163C01" w:rsidRPr="00432CC6">
        <w:rPr>
          <w:lang w:val="es-ES" w:eastAsia="en-US"/>
        </w:rPr>
        <w:t>Profesor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: con el editor </w:t>
      </w:r>
      <w:r w:rsidRPr="00432CC6">
        <w:rPr>
          <w:b/>
          <w:lang w:val="es-ES" w:eastAsia="en-US"/>
        </w:rPr>
        <w:t>gráfico</w:t>
      </w:r>
      <w:r w:rsidRPr="00432CC6">
        <w:rPr>
          <w:lang w:val="es-ES" w:eastAsia="en-US"/>
        </w:rPr>
        <w:t>.</w:t>
      </w:r>
      <w:r w:rsidR="00163C01" w:rsidRPr="00432CC6">
        <w:rPr>
          <w:lang w:val="es-ES" w:eastAsia="en-US"/>
        </w:rPr>
        <w:t xml:space="preserve"> Esta tabla incluye la restricción de que la antigüedad tiene que ser siempre </w:t>
      </w:r>
      <w:r w:rsidR="00D44CC0" w:rsidRPr="00432CC6">
        <w:rPr>
          <w:lang w:val="es-ES" w:eastAsia="en-US"/>
        </w:rPr>
        <w:t>superior a 0</w:t>
      </w:r>
      <w:r w:rsidR="00163C01" w:rsidRPr="00432CC6">
        <w:rPr>
          <w:lang w:val="es-ES" w:eastAsia="en-US"/>
        </w:rPr>
        <w:t>.</w:t>
      </w:r>
    </w:p>
    <w:p w14:paraId="1AAF05FE" w14:textId="5E482627" w:rsidR="00083A29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Incluye </w:t>
      </w:r>
      <w:r w:rsidRPr="00432CC6">
        <w:rPr>
          <w:u w:val="single"/>
          <w:lang w:val="es-ES" w:eastAsia="en-US"/>
        </w:rPr>
        <w:t>aquí una captura de pantalla</w:t>
      </w:r>
      <w:r w:rsidR="00163C01" w:rsidRPr="00432CC6">
        <w:rPr>
          <w:lang w:val="es-ES" w:eastAsia="en-US"/>
        </w:rPr>
        <w:t xml:space="preserve"> en la que se vean </w:t>
      </w:r>
      <w:r w:rsidRPr="00432CC6">
        <w:rPr>
          <w:lang w:val="es-ES" w:eastAsia="en-US"/>
        </w:rPr>
        <w:t>las restricciones.</w:t>
      </w:r>
    </w:p>
    <w:p w14:paraId="74D1E1F8" w14:textId="77777777" w:rsidR="00FD1C52" w:rsidRDefault="00FD1C52" w:rsidP="00083A29">
      <w:pPr>
        <w:rPr>
          <w:noProof/>
        </w:rPr>
      </w:pPr>
    </w:p>
    <w:p w14:paraId="70E50A7B" w14:textId="7F8D8FC8" w:rsidR="00FD1C52" w:rsidRPr="00432CC6" w:rsidRDefault="00FD1C52" w:rsidP="00083A29">
      <w:pPr>
        <w:rPr>
          <w:lang w:val="es-ES" w:eastAsia="en-US"/>
        </w:rPr>
      </w:pPr>
      <w:r>
        <w:rPr>
          <w:noProof/>
        </w:rPr>
        <w:drawing>
          <wp:inline distT="0" distB="0" distL="0" distR="0" wp14:anchorId="769BAEED" wp14:editId="4B763B91">
            <wp:extent cx="4899925" cy="2873829"/>
            <wp:effectExtent l="0" t="0" r="0" b="3175"/>
            <wp:docPr id="181575817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58171" name="Imagen 1" descr="Una captura de pantalla de una computadora&#10;&#10;Descripción generada automáticamente"/>
                    <pic:cNvPicPr/>
                  </pic:nvPicPr>
                  <pic:blipFill rotWithShape="1">
                    <a:blip r:embed="rId13"/>
                    <a:srcRect l="4095"/>
                    <a:stretch/>
                  </pic:blipFill>
                  <pic:spPr bwMode="auto">
                    <a:xfrm>
                      <a:off x="0" y="0"/>
                      <a:ext cx="4928560" cy="2890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D119F" w14:textId="02AB573C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09528D">
        <w:rPr>
          <w:lang w:val="es-ES" w:eastAsia="en-US"/>
        </w:rPr>
        <w:t>"</w:t>
      </w:r>
      <w:r w:rsidR="00CA736D" w:rsidRPr="00432CC6">
        <w:rPr>
          <w:lang w:val="es-ES" w:eastAsia="en-US"/>
        </w:rPr>
        <w:t>Alumno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: con el editor </w:t>
      </w:r>
      <w:r w:rsidRPr="00432CC6">
        <w:rPr>
          <w:b/>
          <w:lang w:val="es-ES" w:eastAsia="en-US"/>
        </w:rPr>
        <w:t>gráfico</w:t>
      </w:r>
      <w:r w:rsidRPr="00432CC6">
        <w:rPr>
          <w:lang w:val="es-ES" w:eastAsia="en-US"/>
        </w:rPr>
        <w:t xml:space="preserve">. </w:t>
      </w:r>
      <w:r w:rsidR="00CA736D" w:rsidRPr="00432CC6">
        <w:rPr>
          <w:lang w:val="es-ES" w:eastAsia="en-US"/>
        </w:rPr>
        <w:t xml:space="preserve">Además de las restricciones indicadas, la edad tiene que estar entre 16 y 100. </w:t>
      </w:r>
    </w:p>
    <w:p w14:paraId="22115C3A" w14:textId="77777777" w:rsidR="00A13EA5" w:rsidRPr="00432CC6" w:rsidRDefault="00A13EA5" w:rsidP="00A13EA5">
      <w:pPr>
        <w:rPr>
          <w:lang w:val="es-ES" w:eastAsia="en-US"/>
        </w:rPr>
      </w:pPr>
      <w:r w:rsidRPr="00432CC6">
        <w:rPr>
          <w:lang w:val="es-ES" w:eastAsia="en-US"/>
        </w:rPr>
        <w:t xml:space="preserve">Incluye </w:t>
      </w:r>
      <w:r w:rsidRPr="00432CC6">
        <w:rPr>
          <w:u w:val="single"/>
          <w:lang w:val="es-ES" w:eastAsia="en-US"/>
        </w:rPr>
        <w:t>aquí una captura de pantalla</w:t>
      </w:r>
      <w:r w:rsidRPr="00432CC6">
        <w:rPr>
          <w:lang w:val="es-ES" w:eastAsia="en-US"/>
        </w:rPr>
        <w:t xml:space="preserve"> en la que se vean las restricciones.</w:t>
      </w:r>
    </w:p>
    <w:p w14:paraId="486AA9C8" w14:textId="77777777" w:rsidR="006B5085" w:rsidRDefault="006B5085" w:rsidP="00083A29">
      <w:pPr>
        <w:rPr>
          <w:noProof/>
        </w:rPr>
      </w:pPr>
    </w:p>
    <w:p w14:paraId="11B9D3E7" w14:textId="33E3E23A" w:rsidR="00083A29" w:rsidRPr="00D92143" w:rsidRDefault="006B5085" w:rsidP="00083A29">
      <w:pPr>
        <w:rPr>
          <w:u w:val="single"/>
          <w:lang w:val="es-ES" w:eastAsia="en-US"/>
        </w:rPr>
      </w:pPr>
      <w:r>
        <w:rPr>
          <w:noProof/>
        </w:rPr>
        <w:drawing>
          <wp:inline distT="0" distB="0" distL="0" distR="0" wp14:anchorId="1D4E1310" wp14:editId="490B28FE">
            <wp:extent cx="4893163" cy="2880029"/>
            <wp:effectExtent l="0" t="0" r="3175" b="0"/>
            <wp:docPr id="92119260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92608" name="Imagen 1" descr="Una captura de pantalla de una computadora&#10;&#10;Descripción generada automáticamente"/>
                    <pic:cNvPicPr/>
                  </pic:nvPicPr>
                  <pic:blipFill rotWithShape="1">
                    <a:blip r:embed="rId14"/>
                    <a:srcRect l="4434"/>
                    <a:stretch/>
                  </pic:blipFill>
                  <pic:spPr bwMode="auto">
                    <a:xfrm>
                      <a:off x="0" y="0"/>
                      <a:ext cx="4912478" cy="289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31159" w14:textId="5A86959E" w:rsidR="00083A29" w:rsidRPr="00432CC6" w:rsidRDefault="00083A29" w:rsidP="00083A29">
      <w:pPr>
        <w:rPr>
          <w:lang w:val="es-ES" w:eastAsia="en-US"/>
        </w:rPr>
      </w:pPr>
      <w:r w:rsidRPr="00432CC6">
        <w:rPr>
          <w:b/>
          <w:lang w:val="es-ES" w:eastAsia="en-US"/>
        </w:rPr>
        <w:t>En un mismo archivo de SQL</w:t>
      </w:r>
      <w:r w:rsidR="00CA736D" w:rsidRPr="00432CC6">
        <w:rPr>
          <w:lang w:val="es-ES" w:eastAsia="en-US"/>
        </w:rPr>
        <w:t xml:space="preserve"> llamado </w:t>
      </w:r>
      <w:r w:rsidR="0009528D">
        <w:rPr>
          <w:lang w:val="es-ES" w:eastAsia="en-US"/>
        </w:rPr>
        <w:t>"</w:t>
      </w:r>
      <w:proofErr w:type="spellStart"/>
      <w:r w:rsidR="003C1FCB" w:rsidRPr="00432CC6">
        <w:rPr>
          <w:lang w:val="es-ES" w:eastAsia="en-US"/>
        </w:rPr>
        <w:t>Apellidos</w:t>
      </w:r>
      <w:r w:rsidR="003C1FCB">
        <w:rPr>
          <w:lang w:val="es-ES" w:eastAsia="en-US"/>
        </w:rPr>
        <w:t>_y_</w:t>
      </w:r>
      <w:r w:rsidR="003C1FCB" w:rsidRPr="00432CC6">
        <w:rPr>
          <w:lang w:val="es-ES" w:eastAsia="en-US"/>
        </w:rPr>
        <w:t>Nombre</w:t>
      </w:r>
      <w:r w:rsidR="003C1FCB">
        <w:rPr>
          <w:lang w:val="es-ES" w:eastAsia="en-US"/>
        </w:rPr>
        <w:t>_</w:t>
      </w:r>
      <w:r w:rsidR="003C1FCB" w:rsidRPr="00432CC6">
        <w:rPr>
          <w:lang w:val="es-ES" w:eastAsia="en-US"/>
        </w:rPr>
        <w:t>Tablas</w:t>
      </w:r>
      <w:r w:rsidR="00CA736D" w:rsidRPr="00432CC6">
        <w:rPr>
          <w:lang w:val="es-ES" w:eastAsia="en-US"/>
        </w:rPr>
        <w:t>.sql</w:t>
      </w:r>
      <w:proofErr w:type="spellEnd"/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 crea por </w:t>
      </w:r>
      <w:r w:rsidRPr="00432CC6">
        <w:rPr>
          <w:b/>
          <w:lang w:val="es-ES" w:eastAsia="en-US"/>
        </w:rPr>
        <w:t>comandos</w:t>
      </w:r>
      <w:r w:rsidRPr="00432CC6">
        <w:rPr>
          <w:lang w:val="es-ES" w:eastAsia="en-US"/>
        </w:rPr>
        <w:t>:</w:t>
      </w:r>
    </w:p>
    <w:p w14:paraId="0DBD414D" w14:textId="3658AAB4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-</w:t>
      </w:r>
      <w:r w:rsidR="003C1FCB">
        <w:rPr>
          <w:lang w:val="es-ES" w:eastAsia="en-US"/>
        </w:rPr>
        <w:t xml:space="preserve"> Tabla</w:t>
      </w:r>
      <w:r w:rsidRPr="00432CC6">
        <w:rPr>
          <w:lang w:val="es-ES" w:eastAsia="en-US"/>
        </w:rPr>
        <w:t xml:space="preserve"> </w:t>
      </w:r>
      <w:r w:rsidR="0009528D">
        <w:rPr>
          <w:lang w:val="es-ES" w:eastAsia="en-US"/>
        </w:rPr>
        <w:t>"</w:t>
      </w:r>
      <w:r w:rsidR="002D45A3" w:rsidRPr="00432CC6">
        <w:rPr>
          <w:lang w:val="es-ES" w:eastAsia="en-US"/>
        </w:rPr>
        <w:t>dbo.</w:t>
      </w:r>
      <w:r w:rsidR="00CA736D" w:rsidRPr="00432CC6">
        <w:rPr>
          <w:lang w:val="es-ES" w:eastAsia="en-US"/>
        </w:rPr>
        <w:t>Asignatura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: </w:t>
      </w:r>
      <w:r w:rsidR="006B18F6" w:rsidRPr="00432CC6">
        <w:rPr>
          <w:lang w:val="es-ES" w:eastAsia="en-US"/>
        </w:rPr>
        <w:t xml:space="preserve">el atributo </w:t>
      </w:r>
      <w:r w:rsidR="0009528D">
        <w:rPr>
          <w:lang w:val="es-ES" w:eastAsia="en-US"/>
        </w:rPr>
        <w:t>"</w:t>
      </w:r>
      <w:r w:rsidR="006B18F6" w:rsidRPr="00432CC6">
        <w:rPr>
          <w:lang w:val="es-ES" w:eastAsia="en-US"/>
        </w:rPr>
        <w:t>NombreAsignatura</w:t>
      </w:r>
      <w:r w:rsidR="0009528D">
        <w:rPr>
          <w:lang w:val="es-ES" w:eastAsia="en-US"/>
        </w:rPr>
        <w:t>"</w:t>
      </w:r>
      <w:r w:rsidR="006B18F6" w:rsidRPr="00432CC6">
        <w:rPr>
          <w:lang w:val="es-ES" w:eastAsia="en-US"/>
        </w:rPr>
        <w:t xml:space="preserve"> tiene que </w:t>
      </w:r>
      <w:r w:rsidR="006B18F6" w:rsidRPr="006D764E">
        <w:rPr>
          <w:u w:val="single"/>
          <w:lang w:val="es-ES" w:eastAsia="en-US"/>
        </w:rPr>
        <w:t>contener</w:t>
      </w:r>
      <w:r w:rsidR="006B18F6" w:rsidRPr="00432CC6">
        <w:rPr>
          <w:lang w:val="es-ES" w:eastAsia="en-US"/>
        </w:rPr>
        <w:t xml:space="preserve"> siempre la palabra </w:t>
      </w:r>
      <w:r w:rsidR="0009528D">
        <w:rPr>
          <w:lang w:val="es-ES" w:eastAsia="en-US"/>
        </w:rPr>
        <w:t>"</w:t>
      </w:r>
      <w:r w:rsidR="006B18F6" w:rsidRPr="00432CC6">
        <w:rPr>
          <w:lang w:val="es-ES" w:eastAsia="en-US"/>
        </w:rPr>
        <w:t>Meme</w:t>
      </w:r>
      <w:r w:rsidR="0009528D">
        <w:rPr>
          <w:lang w:val="es-ES" w:eastAsia="en-US"/>
        </w:rPr>
        <w:t>"</w:t>
      </w:r>
      <w:r w:rsidR="006B18F6" w:rsidRPr="00432CC6">
        <w:rPr>
          <w:lang w:val="es-ES" w:eastAsia="en-US"/>
        </w:rPr>
        <w:t xml:space="preserve"> (escrita así </w:t>
      </w:r>
      <w:r w:rsidR="002D45A3" w:rsidRPr="00432CC6">
        <w:rPr>
          <w:lang w:val="es-ES" w:eastAsia="en-US"/>
        </w:rPr>
        <w:t>exactamente</w:t>
      </w:r>
      <w:r w:rsidR="006B18F6" w:rsidRPr="00432CC6">
        <w:rPr>
          <w:lang w:val="es-ES" w:eastAsia="en-US"/>
        </w:rPr>
        <w:t xml:space="preserve">); </w:t>
      </w:r>
      <w:r w:rsidRPr="00432CC6">
        <w:rPr>
          <w:lang w:val="es-ES" w:eastAsia="en-US"/>
        </w:rPr>
        <w:t xml:space="preserve">el atributo </w:t>
      </w:r>
      <w:r w:rsidR="0009528D">
        <w:rPr>
          <w:lang w:val="es-ES" w:eastAsia="en-US"/>
        </w:rPr>
        <w:t>"</w:t>
      </w:r>
      <w:r w:rsidR="008F11DA" w:rsidRPr="00432CC6">
        <w:rPr>
          <w:lang w:val="es-ES" w:eastAsia="en-US"/>
        </w:rPr>
        <w:t>Créditos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 tiene </w:t>
      </w:r>
      <w:r w:rsidR="008F11DA" w:rsidRPr="00432CC6">
        <w:rPr>
          <w:lang w:val="es-ES" w:eastAsia="en-US"/>
        </w:rPr>
        <w:t>que ser siempre mayor que 0</w:t>
      </w:r>
      <w:r w:rsidRPr="00432CC6">
        <w:rPr>
          <w:lang w:val="es-ES" w:eastAsia="en-US"/>
        </w:rPr>
        <w:t>.</w:t>
      </w:r>
    </w:p>
    <w:p w14:paraId="4B9A19C8" w14:textId="1380F4D5" w:rsidR="00DB2407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3C1FCB">
        <w:rPr>
          <w:lang w:val="es-ES" w:eastAsia="en-US"/>
        </w:rPr>
        <w:t xml:space="preserve">Tabla </w:t>
      </w:r>
      <w:r w:rsidR="0009528D">
        <w:rPr>
          <w:lang w:val="es-ES" w:eastAsia="en-US"/>
        </w:rPr>
        <w:t>"</w:t>
      </w:r>
      <w:r w:rsidR="002D45A3" w:rsidRPr="00432CC6">
        <w:rPr>
          <w:lang w:val="es-ES" w:eastAsia="en-US"/>
        </w:rPr>
        <w:t>dbo.</w:t>
      </w:r>
      <w:r w:rsidR="00E66DB8" w:rsidRPr="00432CC6">
        <w:rPr>
          <w:lang w:val="es-ES" w:eastAsia="en-US"/>
        </w:rPr>
        <w:t>Matrícula</w:t>
      </w:r>
      <w:r w:rsidR="0009528D">
        <w:rPr>
          <w:lang w:val="es-ES" w:eastAsia="en-US"/>
        </w:rPr>
        <w:t>"</w:t>
      </w:r>
      <w:r w:rsidR="00966C20" w:rsidRPr="00432CC6">
        <w:rPr>
          <w:lang w:val="es-ES" w:eastAsia="en-US"/>
        </w:rPr>
        <w:t>:</w:t>
      </w:r>
      <w:r w:rsidR="000647B6" w:rsidRPr="00432CC6">
        <w:rPr>
          <w:lang w:val="es-ES" w:eastAsia="en-US"/>
        </w:rPr>
        <w:t xml:space="preserve"> el atributo </w:t>
      </w:r>
      <w:r w:rsidR="0009528D">
        <w:rPr>
          <w:lang w:val="es-ES" w:eastAsia="en-US"/>
        </w:rPr>
        <w:t>"</w:t>
      </w:r>
      <w:r w:rsidR="000647B6" w:rsidRPr="00432CC6">
        <w:rPr>
          <w:lang w:val="es-ES" w:eastAsia="en-US"/>
        </w:rPr>
        <w:t>Convocatorias</w:t>
      </w:r>
      <w:r w:rsidR="0009528D">
        <w:rPr>
          <w:lang w:val="es-ES" w:eastAsia="en-US"/>
        </w:rPr>
        <w:t>"</w:t>
      </w:r>
      <w:r w:rsidR="000647B6" w:rsidRPr="00432CC6">
        <w:rPr>
          <w:lang w:val="es-ES" w:eastAsia="en-US"/>
        </w:rPr>
        <w:t xml:space="preserve"> tiene valor por defecto 1 y no puede ser 0 ni negativo; la </w:t>
      </w:r>
      <w:r w:rsidR="0009528D">
        <w:rPr>
          <w:lang w:val="es-ES" w:eastAsia="en-US"/>
        </w:rPr>
        <w:t>"</w:t>
      </w:r>
      <w:proofErr w:type="spellStart"/>
      <w:r w:rsidR="000647B6" w:rsidRPr="00432CC6">
        <w:rPr>
          <w:lang w:val="es-ES" w:eastAsia="en-US"/>
        </w:rPr>
        <w:t>Nota</w:t>
      </w:r>
      <w:r w:rsidR="00850D32">
        <w:rPr>
          <w:lang w:val="es-ES" w:eastAsia="en-US"/>
        </w:rPr>
        <w:t>F</w:t>
      </w:r>
      <w:r w:rsidR="000647B6" w:rsidRPr="00432CC6">
        <w:rPr>
          <w:lang w:val="es-ES" w:eastAsia="en-US"/>
        </w:rPr>
        <w:t>inal</w:t>
      </w:r>
      <w:proofErr w:type="spellEnd"/>
      <w:r w:rsidR="0009528D">
        <w:rPr>
          <w:lang w:val="es-ES" w:eastAsia="en-US"/>
        </w:rPr>
        <w:t>"</w:t>
      </w:r>
      <w:r w:rsidR="000647B6" w:rsidRPr="00432CC6">
        <w:rPr>
          <w:lang w:val="es-ES" w:eastAsia="en-US"/>
        </w:rPr>
        <w:t xml:space="preserve"> siempre será un valor comprendido entre 0 y 10.</w:t>
      </w:r>
      <w:r w:rsidR="004849B1" w:rsidRPr="00432CC6">
        <w:rPr>
          <w:lang w:val="es-ES" w:eastAsia="en-US"/>
        </w:rPr>
        <w:t xml:space="preserve"> </w:t>
      </w:r>
      <w:r w:rsidR="000647B6" w:rsidRPr="00432CC6">
        <w:rPr>
          <w:lang w:val="es-ES" w:eastAsia="en-US"/>
        </w:rPr>
        <w:t xml:space="preserve">Crea la tabla definiendo </w:t>
      </w:r>
      <w:r w:rsidR="000647B6" w:rsidRPr="00432CC6">
        <w:rPr>
          <w:u w:val="single"/>
          <w:lang w:val="es-ES" w:eastAsia="en-US"/>
        </w:rPr>
        <w:t>solo los atributos</w:t>
      </w:r>
      <w:r w:rsidR="000647B6" w:rsidRPr="00432CC6">
        <w:rPr>
          <w:lang w:val="es-ES" w:eastAsia="en-US"/>
        </w:rPr>
        <w:t xml:space="preserve"> y </w:t>
      </w:r>
      <w:r w:rsidR="000647B6" w:rsidRPr="00432CC6">
        <w:rPr>
          <w:u w:val="single"/>
          <w:lang w:val="es-ES" w:eastAsia="en-US"/>
        </w:rPr>
        <w:t>a continuación</w:t>
      </w:r>
      <w:r w:rsidR="000647B6" w:rsidRPr="00432CC6">
        <w:rPr>
          <w:lang w:val="es-ES" w:eastAsia="en-US"/>
        </w:rPr>
        <w:t xml:space="preserve"> </w:t>
      </w:r>
      <w:r w:rsidR="00053AD8">
        <w:rPr>
          <w:lang w:val="es-ES" w:eastAsia="en-US"/>
        </w:rPr>
        <w:t xml:space="preserve">altera la tabla para añadir </w:t>
      </w:r>
      <w:r w:rsidR="000647B6" w:rsidRPr="00432CC6">
        <w:rPr>
          <w:lang w:val="es-ES" w:eastAsia="en-US"/>
        </w:rPr>
        <w:t xml:space="preserve">todas las restricciones. </w:t>
      </w:r>
    </w:p>
    <w:p w14:paraId="6DE88557" w14:textId="67A5A892" w:rsidR="00966C20" w:rsidRPr="00432CC6" w:rsidRDefault="00966C20" w:rsidP="00083A29">
      <w:pPr>
        <w:rPr>
          <w:lang w:val="es-ES" w:eastAsia="en-US"/>
        </w:rPr>
      </w:pPr>
      <w:r w:rsidRPr="00432CC6">
        <w:rPr>
          <w:lang w:val="es-ES" w:eastAsia="en-US"/>
        </w:rPr>
        <w:t>-</w:t>
      </w:r>
      <w:r w:rsidR="003C1FCB">
        <w:rPr>
          <w:lang w:val="es-ES" w:eastAsia="en-US"/>
        </w:rPr>
        <w:t xml:space="preserve"> Tabla</w:t>
      </w:r>
      <w:r w:rsidRPr="00432CC6">
        <w:rPr>
          <w:lang w:val="es-ES" w:eastAsia="en-US"/>
        </w:rPr>
        <w:t xml:space="preserve"> </w:t>
      </w:r>
      <w:r w:rsidR="0009528D">
        <w:rPr>
          <w:lang w:val="es-ES" w:eastAsia="en-US"/>
        </w:rPr>
        <w:t>"</w:t>
      </w:r>
      <w:r w:rsidR="00E53956" w:rsidRPr="00432CC6">
        <w:rPr>
          <w:lang w:val="es-ES" w:eastAsia="en-US"/>
        </w:rPr>
        <w:t>dbo.</w:t>
      </w:r>
      <w:r w:rsidRPr="00432CC6">
        <w:rPr>
          <w:lang w:val="es-ES" w:eastAsia="en-US"/>
        </w:rPr>
        <w:t>Meme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:</w:t>
      </w:r>
      <w:r w:rsidR="004849B1" w:rsidRPr="00432CC6">
        <w:rPr>
          <w:lang w:val="es-ES" w:eastAsia="en-US"/>
        </w:rPr>
        <w:t xml:space="preserve"> el atributo </w:t>
      </w:r>
      <w:r w:rsidR="0009528D">
        <w:rPr>
          <w:lang w:val="es-ES" w:eastAsia="en-US"/>
        </w:rPr>
        <w:t>"</w:t>
      </w:r>
      <w:r w:rsidR="004849B1" w:rsidRPr="00432CC6">
        <w:rPr>
          <w:lang w:val="es-ES" w:eastAsia="en-US"/>
        </w:rPr>
        <w:t>Nota</w:t>
      </w:r>
      <w:r w:rsidR="0009528D">
        <w:rPr>
          <w:lang w:val="es-ES" w:eastAsia="en-US"/>
        </w:rPr>
        <w:t>"</w:t>
      </w:r>
      <w:r w:rsidR="004849B1" w:rsidRPr="00432CC6">
        <w:rPr>
          <w:lang w:val="es-ES" w:eastAsia="en-US"/>
        </w:rPr>
        <w:t xml:space="preserve"> solo puede ser 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>A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 xml:space="preserve">, 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>B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 xml:space="preserve">, 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>C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 xml:space="preserve">, 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>D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 xml:space="preserve"> o 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>F</w:t>
      </w:r>
      <w:r w:rsidR="003C1FCB">
        <w:rPr>
          <w:lang w:val="es-ES" w:eastAsia="en-US"/>
        </w:rPr>
        <w:t>'</w:t>
      </w:r>
      <w:r w:rsidR="004849B1" w:rsidRPr="00432CC6">
        <w:rPr>
          <w:lang w:val="es-ES" w:eastAsia="en-US"/>
        </w:rPr>
        <w:t xml:space="preserve">; el </w:t>
      </w:r>
      <w:r w:rsidR="0009528D">
        <w:rPr>
          <w:lang w:val="es-ES" w:eastAsia="en-US"/>
        </w:rPr>
        <w:t>"</w:t>
      </w:r>
      <w:r w:rsidR="004849B1" w:rsidRPr="00432CC6">
        <w:rPr>
          <w:lang w:val="es-ES" w:eastAsia="en-US"/>
        </w:rPr>
        <w:t>Rating</w:t>
      </w:r>
      <w:r w:rsidR="0009528D">
        <w:rPr>
          <w:lang w:val="es-ES" w:eastAsia="en-US"/>
        </w:rPr>
        <w:t>"</w:t>
      </w:r>
      <w:r w:rsidR="004849B1" w:rsidRPr="00432CC6">
        <w:rPr>
          <w:lang w:val="es-ES" w:eastAsia="en-US"/>
        </w:rPr>
        <w:t xml:space="preserve"> estará siempre entre 0 y 10.</w:t>
      </w:r>
      <w:r w:rsidR="00A414C6" w:rsidRPr="00432CC6">
        <w:rPr>
          <w:lang w:val="es-ES" w:eastAsia="en-US"/>
        </w:rPr>
        <w:t xml:space="preserve"> Puedes hacer esta tabla como quieras siempre que sea por comandos de SQL.</w:t>
      </w:r>
    </w:p>
    <w:p w14:paraId="34F72814" w14:textId="77777777" w:rsidR="00F4269A" w:rsidRPr="00432CC6" w:rsidRDefault="00F4269A" w:rsidP="00083A29">
      <w:pPr>
        <w:rPr>
          <w:u w:val="single"/>
          <w:lang w:val="es-ES" w:eastAsia="en-US"/>
        </w:rPr>
      </w:pPr>
    </w:p>
    <w:p w14:paraId="1C09E208" w14:textId="16577A2F" w:rsidR="00083A29" w:rsidRPr="00432CC6" w:rsidRDefault="00CA736D" w:rsidP="00083A29">
      <w:pPr>
        <w:rPr>
          <w:u w:val="single"/>
          <w:lang w:val="es-ES" w:eastAsia="en-US"/>
        </w:rPr>
      </w:pPr>
      <w:r w:rsidRPr="00432CC6">
        <w:rPr>
          <w:u w:val="single"/>
          <w:lang w:val="es-ES" w:eastAsia="en-US"/>
        </w:rPr>
        <w:t>E</w:t>
      </w:r>
      <w:r w:rsidR="00083A29" w:rsidRPr="00432CC6">
        <w:rPr>
          <w:u w:val="single"/>
          <w:lang w:val="es-ES" w:eastAsia="en-US"/>
        </w:rPr>
        <w:t>s</w:t>
      </w:r>
      <w:r w:rsidRPr="00432CC6">
        <w:rPr>
          <w:u w:val="single"/>
          <w:lang w:val="es-ES" w:eastAsia="en-US"/>
        </w:rPr>
        <w:t>t</w:t>
      </w:r>
      <w:r w:rsidR="00083A29" w:rsidRPr="00432CC6">
        <w:rPr>
          <w:u w:val="single"/>
          <w:lang w:val="es-ES" w:eastAsia="en-US"/>
        </w:rPr>
        <w:t xml:space="preserve">e archivo de SQL </w:t>
      </w:r>
      <w:r w:rsidRPr="00432CC6">
        <w:rPr>
          <w:u w:val="single"/>
          <w:lang w:val="es-ES" w:eastAsia="en-US"/>
        </w:rPr>
        <w:t xml:space="preserve">hay que </w:t>
      </w:r>
      <w:r w:rsidR="00083A29" w:rsidRPr="00432CC6">
        <w:rPr>
          <w:u w:val="single"/>
          <w:lang w:val="es-ES" w:eastAsia="en-US"/>
        </w:rPr>
        <w:t>adj</w:t>
      </w:r>
      <w:r w:rsidRPr="00432CC6">
        <w:rPr>
          <w:u w:val="single"/>
          <w:lang w:val="es-ES" w:eastAsia="en-US"/>
        </w:rPr>
        <w:t>u</w:t>
      </w:r>
      <w:r w:rsidR="00083A29" w:rsidRPr="00432CC6">
        <w:rPr>
          <w:u w:val="single"/>
          <w:lang w:val="es-ES" w:eastAsia="en-US"/>
        </w:rPr>
        <w:t>nta</w:t>
      </w:r>
      <w:r w:rsidRPr="00432CC6">
        <w:rPr>
          <w:u w:val="single"/>
          <w:lang w:val="es-ES" w:eastAsia="en-US"/>
        </w:rPr>
        <w:t>r</w:t>
      </w:r>
      <w:r w:rsidR="00083A29" w:rsidRPr="00432CC6">
        <w:rPr>
          <w:u w:val="single"/>
          <w:lang w:val="es-ES" w:eastAsia="en-US"/>
        </w:rPr>
        <w:t>lo en la entrega.</w:t>
      </w:r>
    </w:p>
    <w:p w14:paraId="71664D8A" w14:textId="77777777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lastRenderedPageBreak/>
        <w:t xml:space="preserve">Una vez definidas todas las tablas genera el Diagrama de la base de datos, comprueba que se corresponde con el creado en el apartado a) e </w:t>
      </w:r>
      <w:r w:rsidRPr="00432CC6">
        <w:rPr>
          <w:u w:val="single"/>
          <w:lang w:val="es-ES" w:eastAsia="en-US"/>
        </w:rPr>
        <w:t>inclúyelo</w:t>
      </w:r>
      <w:r w:rsidRPr="00432CC6">
        <w:rPr>
          <w:lang w:val="es-ES" w:eastAsia="en-US"/>
        </w:rPr>
        <w:t xml:space="preserve"> en este documento.</w:t>
      </w:r>
    </w:p>
    <w:p w14:paraId="2A107040" w14:textId="77777777" w:rsidR="00083A29" w:rsidRPr="00432CC6" w:rsidRDefault="00083A29" w:rsidP="00083A29">
      <w:pPr>
        <w:rPr>
          <w:lang w:val="es-ES" w:eastAsia="en-US"/>
        </w:rPr>
      </w:pPr>
    </w:p>
    <w:p w14:paraId="0AC53627" w14:textId="77777777" w:rsidR="00083A29" w:rsidRPr="00432CC6" w:rsidRDefault="00083A29" w:rsidP="00083A29">
      <w:pPr>
        <w:pStyle w:val="Ttulo2"/>
      </w:pPr>
      <w:r w:rsidRPr="00432CC6">
        <w:t>Importación de datos.</w:t>
      </w:r>
    </w:p>
    <w:p w14:paraId="4ABB2BBE" w14:textId="77777777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Empleando el documento Excel, copia y pega los datos comprobando que no hay problemas con las restricciones.</w:t>
      </w:r>
    </w:p>
    <w:p w14:paraId="0989ECFF" w14:textId="77777777" w:rsidR="00083A29" w:rsidRPr="00432CC6" w:rsidRDefault="00083A29" w:rsidP="00083A29">
      <w:pPr>
        <w:rPr>
          <w:lang w:val="es-ES" w:eastAsia="en-US"/>
        </w:rPr>
      </w:pPr>
    </w:p>
    <w:p w14:paraId="0B55A55E" w14:textId="05B997D1" w:rsidR="00083A29" w:rsidRPr="00432CC6" w:rsidRDefault="00083A29" w:rsidP="00083A29">
      <w:pPr>
        <w:pStyle w:val="Ttulo2"/>
      </w:pPr>
      <w:r w:rsidRPr="00432CC6">
        <w:t xml:space="preserve">Inserción de datos </w:t>
      </w:r>
      <w:r w:rsidR="00391CB6" w:rsidRPr="00432CC6">
        <w:t xml:space="preserve">gráficos </w:t>
      </w:r>
      <w:r w:rsidRPr="00432CC6">
        <w:t xml:space="preserve">(2.5 puntos, 0.5 puntos por cada </w:t>
      </w:r>
      <w:r w:rsidR="00A85100" w:rsidRPr="00432CC6">
        <w:t>inserción</w:t>
      </w:r>
      <w:r w:rsidRPr="00432CC6">
        <w:t>).</w:t>
      </w:r>
    </w:p>
    <w:p w14:paraId="6FB5B97F" w14:textId="18FB3C0F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Jose Coronado </w:t>
      </w:r>
      <w:r w:rsidR="00D44CC0" w:rsidRPr="00432CC6">
        <w:rPr>
          <w:lang w:val="es-ES" w:eastAsia="en-US"/>
        </w:rPr>
        <w:t>es un nuevo profesor</w:t>
      </w:r>
      <w:r w:rsidR="00337F98" w:rsidRPr="00432CC6">
        <w:rPr>
          <w:lang w:val="es-ES" w:eastAsia="en-US"/>
        </w:rPr>
        <w:t xml:space="preserve"> (identificador 11)</w:t>
      </w:r>
      <w:r w:rsidR="00D44CC0" w:rsidRPr="00432CC6">
        <w:rPr>
          <w:lang w:val="es-ES" w:eastAsia="en-US"/>
        </w:rPr>
        <w:t xml:space="preserve">, con email </w:t>
      </w:r>
      <w:hyperlink r:id="rId15" w:history="1">
        <w:r w:rsidR="00F374FC" w:rsidRPr="00432CC6">
          <w:rPr>
            <w:rStyle w:val="Hipervnculo"/>
            <w:lang w:val="es-ES" w:eastAsia="en-US"/>
          </w:rPr>
          <w:t>josecoronita@birra.es</w:t>
        </w:r>
      </w:hyperlink>
      <w:r w:rsidR="00F374FC" w:rsidRPr="00432CC6">
        <w:rPr>
          <w:lang w:val="es-ES" w:eastAsia="en-US"/>
        </w:rPr>
        <w:t xml:space="preserve"> que vive en Cra de S. Jerónimo, s/n, 28071 Madrid. Tiene 3 años de antigüedad. </w:t>
      </w:r>
    </w:p>
    <w:p w14:paraId="299A3FBD" w14:textId="0CA770D8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337F98" w:rsidRPr="00432CC6">
        <w:rPr>
          <w:lang w:val="es-ES" w:eastAsia="en-US"/>
        </w:rPr>
        <w:t>Jose Coronado</w:t>
      </w:r>
      <w:r w:rsidR="009A7E8A" w:rsidRPr="00432CC6">
        <w:rPr>
          <w:lang w:val="es-ES" w:eastAsia="en-US"/>
        </w:rPr>
        <w:t xml:space="preserve"> empieza a impartir la asignatura 302: </w:t>
      </w:r>
      <w:r w:rsidR="0009528D">
        <w:rPr>
          <w:lang w:val="es-ES" w:eastAsia="en-US"/>
        </w:rPr>
        <w:t>"</w:t>
      </w:r>
      <w:r w:rsidR="009A7E8A" w:rsidRPr="00432CC6">
        <w:rPr>
          <w:lang w:val="es-ES" w:eastAsia="en-US"/>
        </w:rPr>
        <w:t>Memes en castellano</w:t>
      </w:r>
      <w:r w:rsidR="0009528D">
        <w:rPr>
          <w:lang w:val="es-ES" w:eastAsia="en-US"/>
        </w:rPr>
        <w:t>"</w:t>
      </w:r>
      <w:r w:rsidR="009A7E8A" w:rsidRPr="00432CC6">
        <w:rPr>
          <w:lang w:val="es-ES" w:eastAsia="en-US"/>
        </w:rPr>
        <w:t>, de 6 créditos.</w:t>
      </w:r>
    </w:p>
    <w:p w14:paraId="1D8C0037" w14:textId="16AD0799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>-</w:t>
      </w:r>
      <w:r w:rsidR="009A7E8A" w:rsidRPr="00432CC6">
        <w:rPr>
          <w:lang w:val="es-ES" w:eastAsia="en-US"/>
        </w:rPr>
        <w:t xml:space="preserve"> Hay un nuevo alumno:</w:t>
      </w:r>
      <w:r w:rsidRPr="00432CC6">
        <w:rPr>
          <w:lang w:val="es-ES" w:eastAsia="en-US"/>
        </w:rPr>
        <w:t xml:space="preserve"> </w:t>
      </w:r>
      <w:r w:rsidR="009A7E8A" w:rsidRPr="00432CC6">
        <w:rPr>
          <w:lang w:val="es-ES" w:eastAsia="en-US"/>
        </w:rPr>
        <w:t xml:space="preserve">Fernando Alonso (identificador 11) con email </w:t>
      </w:r>
      <w:hyperlink r:id="rId16" w:history="1">
        <w:r w:rsidR="009A7E8A" w:rsidRPr="00432CC6">
          <w:rPr>
            <w:rStyle w:val="Hipervnculo"/>
            <w:lang w:val="es-ES" w:eastAsia="en-US"/>
          </w:rPr>
          <w:t>datos@fernandoalonso.com</w:t>
        </w:r>
      </w:hyperlink>
      <w:r w:rsidR="009A7E8A" w:rsidRPr="00432CC6">
        <w:rPr>
          <w:lang w:val="es-ES" w:eastAsia="en-US"/>
        </w:rPr>
        <w:t xml:space="preserve">, usuario </w:t>
      </w:r>
      <w:r w:rsidR="0009528D">
        <w:rPr>
          <w:lang w:val="es-ES" w:eastAsia="en-US"/>
        </w:rPr>
        <w:t>"</w:t>
      </w:r>
      <w:r w:rsidR="009A7E8A" w:rsidRPr="00432CC6">
        <w:rPr>
          <w:lang w:val="es-ES" w:eastAsia="en-US"/>
        </w:rPr>
        <w:t>elnano33</w:t>
      </w:r>
      <w:r w:rsidR="0009528D">
        <w:rPr>
          <w:lang w:val="es-ES" w:eastAsia="en-US"/>
        </w:rPr>
        <w:t>"</w:t>
      </w:r>
      <w:r w:rsidR="009A7E8A" w:rsidRPr="00432CC6">
        <w:rPr>
          <w:lang w:val="es-ES" w:eastAsia="en-US"/>
        </w:rPr>
        <w:t xml:space="preserve"> y de 41 años de edad.</w:t>
      </w:r>
    </w:p>
    <w:p w14:paraId="1EF10D8F" w14:textId="7152EC42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A85100" w:rsidRPr="00432CC6">
        <w:rPr>
          <w:lang w:val="es-ES" w:eastAsia="en-US"/>
        </w:rPr>
        <w:t xml:space="preserve">Fernando Alonso comienza a estudiar </w:t>
      </w:r>
      <w:r w:rsidR="0009528D">
        <w:rPr>
          <w:lang w:val="es-ES" w:eastAsia="en-US"/>
        </w:rPr>
        <w:t>"</w:t>
      </w:r>
      <w:r w:rsidR="00A85100" w:rsidRPr="00432CC6">
        <w:rPr>
          <w:lang w:val="es-ES" w:eastAsia="en-US"/>
        </w:rPr>
        <w:t>Memes en castellano</w:t>
      </w:r>
      <w:r w:rsidR="0009528D">
        <w:rPr>
          <w:lang w:val="es-ES" w:eastAsia="en-US"/>
        </w:rPr>
        <w:t>"</w:t>
      </w:r>
      <w:r w:rsidR="00A85100" w:rsidRPr="00432CC6">
        <w:rPr>
          <w:lang w:val="es-ES" w:eastAsia="en-US"/>
        </w:rPr>
        <w:t>.</w:t>
      </w:r>
    </w:p>
    <w:p w14:paraId="20A1D6AE" w14:textId="13859FF3" w:rsidR="00083A29" w:rsidRPr="00432CC6" w:rsidRDefault="00083A29" w:rsidP="00083A29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A85100" w:rsidRPr="00432CC6">
        <w:rPr>
          <w:lang w:val="es-ES" w:eastAsia="en-US"/>
        </w:rPr>
        <w:t xml:space="preserve">Fernando Alonso presenta un meme en su asignatura, llamado </w:t>
      </w:r>
      <w:r w:rsidR="0009528D">
        <w:rPr>
          <w:lang w:val="es-ES" w:eastAsia="en-US"/>
        </w:rPr>
        <w:t>"</w:t>
      </w:r>
      <w:r w:rsidR="00A85100" w:rsidRPr="00432CC6">
        <w:rPr>
          <w:lang w:val="es-ES" w:eastAsia="en-US"/>
        </w:rPr>
        <w:t>Ándate por lo segao</w:t>
      </w:r>
      <w:r w:rsidR="0009528D">
        <w:rPr>
          <w:lang w:val="es-ES" w:eastAsia="en-US"/>
        </w:rPr>
        <w:t>"</w:t>
      </w:r>
      <w:r w:rsidR="00A85100" w:rsidRPr="00432CC6">
        <w:rPr>
          <w:lang w:val="es-ES" w:eastAsia="en-US"/>
        </w:rPr>
        <w:t>, con un rating de 8.2 y una nota de A.</w:t>
      </w:r>
    </w:p>
    <w:p w14:paraId="6B1527FA" w14:textId="77777777" w:rsidR="00847165" w:rsidRPr="00432CC6" w:rsidRDefault="00847165" w:rsidP="00083A29">
      <w:pPr>
        <w:rPr>
          <w:lang w:val="es-ES" w:eastAsia="en-US"/>
        </w:rPr>
      </w:pPr>
    </w:p>
    <w:p w14:paraId="43BBC1C7" w14:textId="68E22460" w:rsidR="00391CB6" w:rsidRPr="00432CC6" w:rsidRDefault="00391CB6" w:rsidP="00391CB6">
      <w:pPr>
        <w:pStyle w:val="Ttulo2"/>
      </w:pPr>
      <w:r w:rsidRPr="00432CC6">
        <w:t xml:space="preserve">Inserción de datos por comandos (2.5 puntos, 0.5 puntos por cada </w:t>
      </w:r>
      <w:r w:rsidR="00A85100" w:rsidRPr="00432CC6">
        <w:t>inserción</w:t>
      </w:r>
      <w:r w:rsidRPr="00432CC6">
        <w:t>).</w:t>
      </w:r>
    </w:p>
    <w:p w14:paraId="058EB134" w14:textId="050086B9" w:rsidR="00A85100" w:rsidRPr="00432CC6" w:rsidRDefault="00A85100" w:rsidP="00083A29">
      <w:pPr>
        <w:rPr>
          <w:lang w:val="es-ES" w:eastAsia="en-US"/>
        </w:rPr>
      </w:pPr>
      <w:r w:rsidRPr="00432CC6">
        <w:rPr>
          <w:b/>
          <w:lang w:val="es-ES" w:eastAsia="en-US"/>
        </w:rPr>
        <w:t>En un mismo archivo de SQL</w:t>
      </w:r>
      <w:r w:rsidRPr="00432CC6">
        <w:rPr>
          <w:lang w:val="es-ES" w:eastAsia="en-US"/>
        </w:rPr>
        <w:t xml:space="preserve"> llamado </w:t>
      </w:r>
      <w:r w:rsidR="0009528D">
        <w:rPr>
          <w:lang w:val="es-ES" w:eastAsia="en-US"/>
        </w:rPr>
        <w:t>"</w:t>
      </w:r>
      <w:proofErr w:type="spellStart"/>
      <w:r w:rsidR="00395217" w:rsidRPr="00432CC6">
        <w:rPr>
          <w:lang w:val="es-ES" w:eastAsia="en-US"/>
        </w:rPr>
        <w:t>Apellidos</w:t>
      </w:r>
      <w:r w:rsidR="00395217">
        <w:rPr>
          <w:lang w:val="es-ES" w:eastAsia="en-US"/>
        </w:rPr>
        <w:t>_y_</w:t>
      </w:r>
      <w:r w:rsidR="00395217" w:rsidRPr="00432CC6">
        <w:rPr>
          <w:lang w:val="es-ES" w:eastAsia="en-US"/>
        </w:rPr>
        <w:t>Nombre</w:t>
      </w:r>
      <w:r w:rsidR="00395217">
        <w:rPr>
          <w:lang w:val="es-ES" w:eastAsia="en-US"/>
        </w:rPr>
        <w:t>_</w:t>
      </w:r>
      <w:r w:rsidR="00395217" w:rsidRPr="00432CC6">
        <w:rPr>
          <w:lang w:val="es-ES" w:eastAsia="en-US"/>
        </w:rPr>
        <w:t>Inserciones</w:t>
      </w:r>
      <w:r w:rsidRPr="00432CC6">
        <w:rPr>
          <w:lang w:val="es-ES" w:eastAsia="en-US"/>
        </w:rPr>
        <w:t>.sql</w:t>
      </w:r>
      <w:proofErr w:type="spellEnd"/>
      <w:r w:rsidR="0009528D">
        <w:rPr>
          <w:lang w:val="es-ES" w:eastAsia="en-US"/>
        </w:rPr>
        <w:t>"</w:t>
      </w:r>
      <w:r w:rsidR="00F7240C" w:rsidRPr="00432CC6">
        <w:rPr>
          <w:lang w:val="es-ES" w:eastAsia="en-US"/>
        </w:rPr>
        <w:t xml:space="preserve"> que hay que adjuntar</w:t>
      </w:r>
      <w:r w:rsidRPr="00432CC6">
        <w:rPr>
          <w:lang w:val="es-ES" w:eastAsia="en-US"/>
        </w:rPr>
        <w:t>:</w:t>
      </w:r>
    </w:p>
    <w:p w14:paraId="459359F6" w14:textId="6710EC15" w:rsidR="00A85100" w:rsidRPr="00432CC6" w:rsidRDefault="00A85100" w:rsidP="00A85100">
      <w:pPr>
        <w:rPr>
          <w:lang w:val="es-ES" w:eastAsia="en-US"/>
        </w:rPr>
      </w:pPr>
      <w:r w:rsidRPr="00432CC6">
        <w:rPr>
          <w:lang w:val="es-ES" w:eastAsia="en-US"/>
        </w:rPr>
        <w:t xml:space="preserve">- Chindasvinto García es un nuevo profesor (identificador 12), con email </w:t>
      </w:r>
      <w:hyperlink r:id="rId17" w:history="1">
        <w:r w:rsidRPr="00432CC6">
          <w:rPr>
            <w:rStyle w:val="Hipervnculo"/>
            <w:lang w:val="es-ES" w:eastAsia="en-US"/>
          </w:rPr>
          <w:t>chindasvinto@visi.tol</w:t>
        </w:r>
      </w:hyperlink>
      <w:r w:rsidRPr="00432CC6">
        <w:rPr>
          <w:lang w:val="es-ES" w:eastAsia="en-US"/>
        </w:rPr>
        <w:t xml:space="preserve"> que vive en Toledo. Tiene 50 años de antigüedad. </w:t>
      </w:r>
    </w:p>
    <w:p w14:paraId="40EF119A" w14:textId="772AD750" w:rsidR="00A85100" w:rsidRPr="00432CC6" w:rsidRDefault="00A85100" w:rsidP="00A85100">
      <w:pPr>
        <w:rPr>
          <w:lang w:val="es-ES" w:eastAsia="en-US"/>
        </w:rPr>
      </w:pPr>
      <w:r w:rsidRPr="00432CC6">
        <w:rPr>
          <w:lang w:val="es-ES" w:eastAsia="en-US"/>
        </w:rPr>
        <w:t xml:space="preserve">- Chindasvinto empieza a impartir la asignatura 304: 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Memes en la España visigoda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>, de 10  créditos.</w:t>
      </w:r>
    </w:p>
    <w:p w14:paraId="2E83159E" w14:textId="18E28E32" w:rsidR="00A85100" w:rsidRPr="00432CC6" w:rsidRDefault="00A85100" w:rsidP="00A85100">
      <w:pPr>
        <w:rPr>
          <w:lang w:val="es-ES" w:eastAsia="en-US"/>
        </w:rPr>
      </w:pPr>
      <w:r w:rsidRPr="00432CC6">
        <w:rPr>
          <w:lang w:val="es-ES" w:eastAsia="en-US"/>
        </w:rPr>
        <w:t>- Hay un nuevo alumno: Terry Pratchet</w:t>
      </w:r>
      <w:r w:rsidR="00E62665" w:rsidRPr="00432CC6">
        <w:rPr>
          <w:lang w:val="es-ES" w:eastAsia="en-US"/>
        </w:rPr>
        <w:t>t</w:t>
      </w:r>
      <w:r w:rsidRPr="00432CC6">
        <w:rPr>
          <w:lang w:val="es-ES" w:eastAsia="en-US"/>
        </w:rPr>
        <w:t xml:space="preserve"> (identificador 1</w:t>
      </w:r>
      <w:r w:rsidR="00372155" w:rsidRPr="00432CC6">
        <w:rPr>
          <w:lang w:val="es-ES" w:eastAsia="en-US"/>
        </w:rPr>
        <w:t>2</w:t>
      </w:r>
      <w:r w:rsidRPr="00432CC6">
        <w:rPr>
          <w:lang w:val="es-ES" w:eastAsia="en-US"/>
        </w:rPr>
        <w:t>)</w:t>
      </w:r>
      <w:r w:rsidR="00E62665" w:rsidRPr="00432CC6">
        <w:rPr>
          <w:lang w:val="es-ES" w:eastAsia="en-US"/>
        </w:rPr>
        <w:t xml:space="preserve"> </w:t>
      </w:r>
      <w:r w:rsidR="00BB70AB" w:rsidRPr="00432CC6">
        <w:rPr>
          <w:lang w:val="es-ES" w:eastAsia="en-US"/>
        </w:rPr>
        <w:t xml:space="preserve">de 66 años, </w:t>
      </w:r>
      <w:r w:rsidR="00E62665" w:rsidRPr="00432CC6">
        <w:rPr>
          <w:lang w:val="es-ES" w:eastAsia="en-US"/>
        </w:rPr>
        <w:t xml:space="preserve">con usuario </w:t>
      </w:r>
      <w:r w:rsidRPr="00432CC6">
        <w:rPr>
          <w:lang w:val="es-ES" w:eastAsia="en-US"/>
        </w:rPr>
        <w:t xml:space="preserve"> </w:t>
      </w:r>
      <w:r w:rsidR="0009528D">
        <w:rPr>
          <w:lang w:val="es-ES" w:eastAsia="en-US"/>
        </w:rPr>
        <w:t>"</w:t>
      </w:r>
      <w:r w:rsidR="00BB70AB" w:rsidRPr="00432CC6">
        <w:rPr>
          <w:lang w:val="es-ES" w:eastAsia="en-US"/>
        </w:rPr>
        <w:t>footnote</w:t>
      </w:r>
      <w:r w:rsidR="0009528D">
        <w:rPr>
          <w:lang w:val="es-ES" w:eastAsia="en-US"/>
        </w:rPr>
        <w:t>"</w:t>
      </w:r>
      <w:r w:rsidR="00BB70AB" w:rsidRPr="00432CC6">
        <w:rPr>
          <w:lang w:val="es-ES" w:eastAsia="en-US"/>
        </w:rPr>
        <w:t xml:space="preserve"> y </w:t>
      </w:r>
      <w:r w:rsidRPr="00432CC6">
        <w:rPr>
          <w:lang w:val="es-ES" w:eastAsia="en-US"/>
        </w:rPr>
        <w:t xml:space="preserve">email </w:t>
      </w:r>
      <w:hyperlink r:id="rId18" w:history="1">
        <w:r w:rsidR="008F2E7B" w:rsidRPr="00432CC6">
          <w:rPr>
            <w:rStyle w:val="Hipervnculo"/>
            <w:lang w:val="es-ES" w:eastAsia="en-US"/>
          </w:rPr>
          <w:t>discworld@penguinrandomhouse.co.uk</w:t>
        </w:r>
      </w:hyperlink>
      <w:r w:rsidR="008F2E7B" w:rsidRPr="00432CC6">
        <w:rPr>
          <w:lang w:val="es-ES" w:eastAsia="en-US"/>
        </w:rPr>
        <w:t>.</w:t>
      </w:r>
    </w:p>
    <w:p w14:paraId="75E10B9D" w14:textId="3B1E4BF7" w:rsidR="00A85100" w:rsidRPr="00432CC6" w:rsidRDefault="00A85100" w:rsidP="00A85100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7D7985" w:rsidRPr="00432CC6">
        <w:rPr>
          <w:lang w:val="es-ES" w:eastAsia="en-US"/>
        </w:rPr>
        <w:t>El alumno 1</w:t>
      </w:r>
      <w:r w:rsidR="00301BBC" w:rsidRPr="00432CC6">
        <w:rPr>
          <w:lang w:val="es-ES" w:eastAsia="en-US"/>
        </w:rPr>
        <w:t>2</w:t>
      </w:r>
      <w:r w:rsidR="00BB70AB" w:rsidRPr="00432CC6">
        <w:rPr>
          <w:lang w:val="es-ES" w:eastAsia="en-US"/>
        </w:rPr>
        <w:t xml:space="preserve"> </w:t>
      </w:r>
      <w:r w:rsidRPr="00432CC6">
        <w:rPr>
          <w:lang w:val="es-ES" w:eastAsia="en-US"/>
        </w:rPr>
        <w:t xml:space="preserve">comienza a estudiar </w:t>
      </w:r>
      <w:r w:rsidR="00BB70AB" w:rsidRPr="00432CC6">
        <w:rPr>
          <w:lang w:val="es-ES" w:eastAsia="en-US"/>
        </w:rPr>
        <w:t>la asignatura 304</w:t>
      </w:r>
      <w:r w:rsidR="007D7985" w:rsidRPr="00432CC6">
        <w:rPr>
          <w:lang w:val="es-ES" w:eastAsia="en-US"/>
        </w:rPr>
        <w:t>, con número 12 de matrícula.</w:t>
      </w:r>
    </w:p>
    <w:p w14:paraId="55876F3C" w14:textId="158D8372" w:rsidR="00A85100" w:rsidRPr="00432CC6" w:rsidRDefault="00A85100" w:rsidP="00A85100">
      <w:pPr>
        <w:rPr>
          <w:lang w:val="es-ES" w:eastAsia="en-US"/>
        </w:rPr>
      </w:pPr>
      <w:r w:rsidRPr="00432CC6">
        <w:rPr>
          <w:lang w:val="es-ES" w:eastAsia="en-US"/>
        </w:rPr>
        <w:t xml:space="preserve">- </w:t>
      </w:r>
      <w:r w:rsidR="007D7985" w:rsidRPr="00432CC6">
        <w:rPr>
          <w:lang w:val="es-ES" w:eastAsia="en-US"/>
        </w:rPr>
        <w:t xml:space="preserve">La matrícula 12 presenta un meme </w:t>
      </w:r>
      <w:r w:rsidRPr="00432CC6">
        <w:rPr>
          <w:lang w:val="es-ES" w:eastAsia="en-US"/>
        </w:rPr>
        <w:t xml:space="preserve">llamado </w:t>
      </w:r>
      <w:r w:rsidR="0009528D">
        <w:rPr>
          <w:lang w:val="es-ES" w:eastAsia="en-US"/>
        </w:rPr>
        <w:t>"</w:t>
      </w:r>
      <w:r w:rsidR="007D7985" w:rsidRPr="00432CC6">
        <w:rPr>
          <w:lang w:val="es-ES" w:eastAsia="en-US"/>
        </w:rPr>
        <w:t>Los visigodos no amaban la ortografía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, con un rating de </w:t>
      </w:r>
      <w:r w:rsidR="007D7985" w:rsidRPr="00432CC6">
        <w:rPr>
          <w:lang w:val="es-ES" w:eastAsia="en-US"/>
        </w:rPr>
        <w:t>9.7</w:t>
      </w:r>
      <w:r w:rsidRPr="00432CC6">
        <w:rPr>
          <w:lang w:val="es-ES" w:eastAsia="en-US"/>
        </w:rPr>
        <w:t xml:space="preserve"> y una nota de A.</w:t>
      </w:r>
    </w:p>
    <w:p w14:paraId="38C5F4FC" w14:textId="194157B1" w:rsidR="00EB0396" w:rsidRPr="00432CC6" w:rsidRDefault="00EB0396" w:rsidP="00672476">
      <w:pPr>
        <w:rPr>
          <w:lang w:val="es-ES"/>
        </w:rPr>
      </w:pPr>
    </w:p>
    <w:p w14:paraId="7ACDDBE4" w14:textId="4FA2E731" w:rsidR="00391CB6" w:rsidRPr="00432CC6" w:rsidRDefault="00391CB6" w:rsidP="00672476">
      <w:pPr>
        <w:rPr>
          <w:lang w:val="es-ES" w:eastAsia="en-US"/>
        </w:rPr>
      </w:pPr>
      <w:r w:rsidRPr="00432CC6">
        <w:rPr>
          <w:lang w:val="es-ES" w:eastAsia="en-US"/>
        </w:rPr>
        <w:t xml:space="preserve">Una vez insertados todos los datos, genera el script </w:t>
      </w:r>
      <w:r w:rsidRPr="000561AB">
        <w:rPr>
          <w:b/>
          <w:u w:val="single"/>
          <w:lang w:val="es-ES" w:eastAsia="en-US"/>
        </w:rPr>
        <w:t>completo</w:t>
      </w:r>
      <w:r w:rsidRPr="00432CC6">
        <w:rPr>
          <w:lang w:val="es-ES" w:eastAsia="en-US"/>
        </w:rPr>
        <w:t xml:space="preserve"> en SQL (desde Tareas), guárdalo como </w:t>
      </w:r>
      <w:r w:rsidR="0009528D">
        <w:rPr>
          <w:lang w:val="es-ES" w:eastAsia="en-US"/>
        </w:rPr>
        <w:t>"</w:t>
      </w:r>
      <w:r w:rsidR="00395217" w:rsidRPr="00432CC6">
        <w:rPr>
          <w:lang w:val="es-ES" w:eastAsia="en-US"/>
        </w:rPr>
        <w:t>Apellidos</w:t>
      </w:r>
      <w:r w:rsidR="00395217">
        <w:rPr>
          <w:lang w:val="es-ES" w:eastAsia="en-US"/>
        </w:rPr>
        <w:t>_y_</w:t>
      </w:r>
      <w:r w:rsidR="00395217" w:rsidRPr="00432CC6">
        <w:rPr>
          <w:lang w:val="es-ES" w:eastAsia="en-US"/>
        </w:rPr>
        <w:t>Nombre</w:t>
      </w:r>
      <w:r w:rsidR="00395217">
        <w:rPr>
          <w:lang w:val="es-ES" w:eastAsia="en-US"/>
        </w:rPr>
        <w:t>_</w:t>
      </w:r>
      <w:r w:rsidR="00395217" w:rsidRPr="00432CC6">
        <w:rPr>
          <w:lang w:val="es-ES" w:eastAsia="en-US"/>
        </w:rPr>
        <w:t>Completo</w:t>
      </w:r>
      <w:r w:rsidRPr="00432CC6">
        <w:rPr>
          <w:lang w:val="es-ES" w:eastAsia="en-US"/>
        </w:rPr>
        <w:t>.sql</w:t>
      </w:r>
      <w:r w:rsidR="0009528D">
        <w:rPr>
          <w:lang w:val="es-ES" w:eastAsia="en-US"/>
        </w:rPr>
        <w:t>"</w:t>
      </w:r>
      <w:r w:rsidRPr="00432CC6">
        <w:rPr>
          <w:lang w:val="es-ES" w:eastAsia="en-US"/>
        </w:rPr>
        <w:t xml:space="preserve"> y adjúntalo en la entrega.</w:t>
      </w:r>
    </w:p>
    <w:sectPr w:rsidR="00391CB6" w:rsidRPr="00432CC6" w:rsidSect="00C71734">
      <w:headerReference w:type="even" r:id="rId19"/>
      <w:headerReference w:type="default" r:id="rId20"/>
      <w:footerReference w:type="default" r:id="rId21"/>
      <w:pgSz w:w="11906" w:h="16838"/>
      <w:pgMar w:top="1418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5A116" w14:textId="77777777" w:rsidR="00C71734" w:rsidRDefault="00C71734" w:rsidP="00D5400B">
      <w:r>
        <w:separator/>
      </w:r>
    </w:p>
  </w:endnote>
  <w:endnote w:type="continuationSeparator" w:id="0">
    <w:p w14:paraId="0465E091" w14:textId="77777777" w:rsidR="00C71734" w:rsidRDefault="00C71734" w:rsidP="00D54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ation">
    <w:altName w:val="Sansation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00B050"/>
        <w:left w:val="none" w:sz="0" w:space="0" w:color="auto"/>
        <w:bottom w:val="none" w:sz="0" w:space="0" w:color="auto"/>
        <w:right w:val="none" w:sz="0" w:space="0" w:color="auto"/>
        <w:insideV w:val="single" w:sz="4" w:space="0" w:color="00B050"/>
      </w:tblBorders>
      <w:tblLook w:val="04A0" w:firstRow="1" w:lastRow="0" w:firstColumn="1" w:lastColumn="0" w:noHBand="0" w:noVBand="1"/>
    </w:tblPr>
    <w:tblGrid>
      <w:gridCol w:w="9768"/>
      <w:gridCol w:w="698"/>
    </w:tblGrid>
    <w:tr w:rsidR="009A713D" w14:paraId="65A964F4" w14:textId="77777777" w:rsidTr="00580D62">
      <w:tc>
        <w:tcPr>
          <w:tcW w:w="9776" w:type="dxa"/>
        </w:tcPr>
        <w:p w14:paraId="4D8BD517" w14:textId="77777777" w:rsidR="009A713D" w:rsidRPr="00224DE4" w:rsidRDefault="009A713D" w:rsidP="009A713D">
          <w:pPr>
            <w:pStyle w:val="Piedepgina"/>
            <w:ind w:right="360"/>
            <w:jc w:val="center"/>
            <w:rPr>
              <w:color w:val="00B050"/>
              <w:sz w:val="28"/>
              <w:szCs w:val="28"/>
            </w:rPr>
          </w:pPr>
          <w:r w:rsidRPr="00224DE4">
            <w:rPr>
              <w:color w:val="00B050"/>
              <w:sz w:val="28"/>
              <w:szCs w:val="28"/>
            </w:rPr>
            <w:t>www.</w:t>
          </w:r>
          <w:r>
            <w:rPr>
              <w:color w:val="00B050"/>
              <w:sz w:val="28"/>
              <w:szCs w:val="28"/>
            </w:rPr>
            <w:t>t</w:t>
          </w:r>
          <w:r w:rsidRPr="00224DE4">
            <w:rPr>
              <w:color w:val="00B050"/>
              <w:sz w:val="28"/>
              <w:szCs w:val="28"/>
            </w:rPr>
            <w:t>universformacion.es</w:t>
          </w:r>
        </w:p>
      </w:tc>
      <w:tc>
        <w:tcPr>
          <w:tcW w:w="674" w:type="dxa"/>
        </w:tcPr>
        <w:p w14:paraId="087AAF72" w14:textId="77777777" w:rsidR="009A713D" w:rsidRPr="00311033" w:rsidRDefault="00741418" w:rsidP="009A713D">
          <w:pPr>
            <w:pStyle w:val="Piedepgina"/>
            <w:ind w:right="360"/>
            <w:jc w:val="right"/>
            <w:rPr>
              <w:rFonts w:asciiTheme="minorHAnsi" w:hAnsiTheme="minorHAnsi"/>
              <w:color w:val="00B050"/>
            </w:rPr>
          </w:pPr>
          <w:r w:rsidRPr="00741418">
            <w:rPr>
              <w:rFonts w:asciiTheme="minorHAnsi" w:hAnsiTheme="minorHAnsi"/>
              <w:color w:val="00B050"/>
            </w:rPr>
            <w:fldChar w:fldCharType="begin"/>
          </w:r>
          <w:r w:rsidRPr="00741418">
            <w:rPr>
              <w:rFonts w:asciiTheme="minorHAnsi" w:hAnsiTheme="minorHAnsi"/>
              <w:color w:val="00B050"/>
            </w:rPr>
            <w:instrText>PAGE   \* MERGEFORMAT</w:instrText>
          </w:r>
          <w:r w:rsidRPr="00741418">
            <w:rPr>
              <w:rFonts w:asciiTheme="minorHAnsi" w:hAnsiTheme="minorHAnsi"/>
              <w:color w:val="00B050"/>
            </w:rPr>
            <w:fldChar w:fldCharType="separate"/>
          </w:r>
          <w:r w:rsidRPr="00741418">
            <w:rPr>
              <w:rFonts w:asciiTheme="minorHAnsi" w:hAnsiTheme="minorHAnsi"/>
              <w:color w:val="00B050"/>
              <w:lang w:val="es-ES"/>
            </w:rPr>
            <w:t>1</w:t>
          </w:r>
          <w:r w:rsidRPr="00741418">
            <w:rPr>
              <w:rFonts w:asciiTheme="minorHAnsi" w:hAnsiTheme="minorHAnsi"/>
              <w:color w:val="00B050"/>
            </w:rPr>
            <w:fldChar w:fldCharType="end"/>
          </w:r>
        </w:p>
      </w:tc>
    </w:tr>
  </w:tbl>
  <w:p w14:paraId="2E92DBDA" w14:textId="77777777" w:rsidR="00D5400B" w:rsidRPr="00153EB9" w:rsidRDefault="00D5400B">
    <w:pPr>
      <w:pStyle w:val="Piedepgina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63661" w14:textId="77777777" w:rsidR="00C71734" w:rsidRDefault="00C71734" w:rsidP="00D5400B">
      <w:r>
        <w:separator/>
      </w:r>
    </w:p>
  </w:footnote>
  <w:footnote w:type="continuationSeparator" w:id="0">
    <w:p w14:paraId="56F29ADA" w14:textId="77777777" w:rsidR="00C71734" w:rsidRDefault="00C71734" w:rsidP="00D54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CA911" w14:textId="77777777" w:rsidR="00D5400B" w:rsidRDefault="00000000">
    <w:pPr>
      <w:pStyle w:val="Encabezado"/>
    </w:pPr>
    <w:r>
      <w:rPr>
        <w:noProof/>
      </w:rPr>
      <w:pict w14:anchorId="3416DB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30340" o:spid="_x0000_s1032" type="#_x0000_t75" style="position:absolute;left:0;text-align:left;margin-left:0;margin-top:0;width:579.6pt;height:362.25pt;z-index:-251657728;mso-position-horizontal:center;mso-position-horizontal-relative:margin;mso-position-vertical:center;mso-position-vertical-relative:margin" o:allowincell="f">
          <v:imagedata r:id="rId1" o:title="Logo Marca de A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B7D02" w14:textId="3A46DEE9" w:rsidR="0046217A" w:rsidRPr="00153EB9" w:rsidRDefault="00965735" w:rsidP="00851407">
    <w:pPr>
      <w:pStyle w:val="Encabezado"/>
      <w:tabs>
        <w:tab w:val="clear" w:pos="4252"/>
        <w:tab w:val="clear" w:pos="8504"/>
        <w:tab w:val="left" w:pos="4905"/>
      </w:tabs>
      <w:rPr>
        <w:rFonts w:cs="Arial"/>
        <w:b/>
        <w:smallCaps/>
        <w:sz w:val="28"/>
        <w:szCs w:val="28"/>
      </w:rPr>
    </w:pPr>
    <w:r w:rsidRPr="00153EB9">
      <w:rPr>
        <w:smallCaps/>
        <w:noProof/>
      </w:rPr>
      <w:drawing>
        <wp:anchor distT="0" distB="0" distL="114300" distR="114300" simplePos="0" relativeHeight="251656704" behindDoc="0" locked="0" layoutInCell="1" allowOverlap="1" wp14:anchorId="6BEF16C2" wp14:editId="4E491433">
          <wp:simplePos x="0" y="0"/>
          <wp:positionH relativeFrom="margin">
            <wp:posOffset>5193665</wp:posOffset>
          </wp:positionH>
          <wp:positionV relativeFrom="paragraph">
            <wp:posOffset>-180975</wp:posOffset>
          </wp:positionV>
          <wp:extent cx="1452245" cy="596900"/>
          <wp:effectExtent l="0" t="0" r="0" b="0"/>
          <wp:wrapThrough wrapText="bothSides">
            <wp:wrapPolygon edited="0">
              <wp:start x="0" y="0"/>
              <wp:lineTo x="0" y="20681"/>
              <wp:lineTo x="21251" y="20681"/>
              <wp:lineTo x="21251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018.logo tuniver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2245" cy="596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E4280">
      <w:rPr>
        <w:rFonts w:cs="Arial"/>
        <w:b/>
        <w:smallCaps/>
        <w:color w:val="000000" w:themeColor="text1"/>
      </w:rPr>
      <w:t xml:space="preserve">Asignatura: </w:t>
    </w:r>
    <w:r w:rsidR="00AC194A">
      <w:rPr>
        <w:rFonts w:cs="Arial"/>
        <w:b/>
        <w:smallCaps/>
        <w:color w:val="000000" w:themeColor="text1"/>
      </w:rPr>
      <w:t xml:space="preserve"> </w:t>
    </w:r>
    <w:r w:rsidR="00532C8F">
      <w:rPr>
        <w:rFonts w:cs="Arial"/>
        <w:b/>
        <w:smallCaps/>
        <w:color w:val="000000" w:themeColor="text1"/>
      </w:rPr>
      <w:t>BADAT.0484</w:t>
    </w:r>
    <w:r w:rsidR="00432CC6">
      <w:rPr>
        <w:rFonts w:cs="Arial"/>
        <w:b/>
        <w:smallCaps/>
        <w:color w:val="000000" w:themeColor="text1"/>
      </w:rPr>
      <w:t>.D</w:t>
    </w:r>
  </w:p>
  <w:p w14:paraId="2A5782FB" w14:textId="614E4D8C" w:rsidR="00E1399B" w:rsidRPr="00153EB9" w:rsidRDefault="00BF4419">
    <w:pPr>
      <w:pStyle w:val="Encabezado"/>
      <w:rPr>
        <w:rFonts w:cs="Arial"/>
        <w:smallCaps/>
      </w:rPr>
    </w:pPr>
    <w:r w:rsidRPr="00153EB9">
      <w:rPr>
        <w:smallCaps/>
        <w:noProof/>
      </w:rPr>
      <w:drawing>
        <wp:anchor distT="0" distB="0" distL="114300" distR="114300" simplePos="0" relativeHeight="251657728" behindDoc="1" locked="0" layoutInCell="1" allowOverlap="1" wp14:anchorId="6498CEF4" wp14:editId="55484C18">
          <wp:simplePos x="0" y="0"/>
          <wp:positionH relativeFrom="margin">
            <wp:align>center</wp:align>
          </wp:positionH>
          <wp:positionV relativeFrom="paragraph">
            <wp:posOffset>2684206</wp:posOffset>
          </wp:positionV>
          <wp:extent cx="6737350" cy="3489960"/>
          <wp:effectExtent l="0" t="0" r="635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7350" cy="3489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05FE7">
      <w:rPr>
        <w:rFonts w:cs="Arial"/>
        <w:b/>
        <w:smallCaps/>
        <w:color w:val="FF0000"/>
      </w:rPr>
      <w:t>Tema</w:t>
    </w:r>
    <w:r w:rsidR="00AC194A">
      <w:rPr>
        <w:rFonts w:cs="Arial"/>
        <w:b/>
        <w:smallCaps/>
        <w:color w:val="FF0000"/>
      </w:rPr>
      <w:t xml:space="preserve"> </w:t>
    </w:r>
    <w:r w:rsidR="00432CC6">
      <w:rPr>
        <w:rFonts w:cs="Arial"/>
        <w:b/>
        <w:smallCaps/>
        <w:color w:val="FF0000"/>
      </w:rPr>
      <w:t>4</w:t>
    </w:r>
    <w:r w:rsidR="00F05FE7">
      <w:rPr>
        <w:rFonts w:cs="Arial"/>
        <w:b/>
        <w:smallCaps/>
        <w:color w:val="FF0000"/>
      </w:rPr>
      <w:t>:</w:t>
    </w:r>
    <w:r w:rsidR="00CD5D7E">
      <w:rPr>
        <w:rFonts w:cs="Arial"/>
        <w:b/>
        <w:smallCaps/>
        <w:color w:val="FF0000"/>
      </w:rPr>
      <w:t xml:space="preserve"> </w:t>
    </w:r>
    <w:r w:rsidR="004F6319">
      <w:rPr>
        <w:rFonts w:cs="Arial"/>
        <w:b/>
        <w:smallCaps/>
        <w:color w:val="FF0000"/>
      </w:rPr>
      <w:t>Tratamiento de Datos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704"/>
    <w:multiLevelType w:val="hybridMultilevel"/>
    <w:tmpl w:val="5368471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D1DE2"/>
    <w:multiLevelType w:val="hybridMultilevel"/>
    <w:tmpl w:val="3198183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1623E"/>
    <w:multiLevelType w:val="hybridMultilevel"/>
    <w:tmpl w:val="D79C2F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25FC6"/>
    <w:multiLevelType w:val="hybridMultilevel"/>
    <w:tmpl w:val="041C215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E23EE1"/>
    <w:multiLevelType w:val="hybridMultilevel"/>
    <w:tmpl w:val="EF1CBDF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3B7A70"/>
    <w:multiLevelType w:val="hybridMultilevel"/>
    <w:tmpl w:val="F30EEEC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3F5DFD"/>
    <w:multiLevelType w:val="multilevel"/>
    <w:tmpl w:val="5574DD66"/>
    <w:lvl w:ilvl="0">
      <w:start w:val="1"/>
      <w:numFmt w:val="decimal"/>
      <w:pStyle w:val="Ttulo1"/>
      <w:suff w:val="nothing"/>
      <w:lvlText w:val="%1. 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pStyle w:val="Ttulo2"/>
      <w:lvlText w:val="%2)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pStyle w:val="Ttulo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0836E02"/>
    <w:multiLevelType w:val="hybridMultilevel"/>
    <w:tmpl w:val="3FDA159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1C23F57"/>
    <w:multiLevelType w:val="hybridMultilevel"/>
    <w:tmpl w:val="72D6E90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DC1477"/>
    <w:multiLevelType w:val="hybridMultilevel"/>
    <w:tmpl w:val="A684C1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400DE"/>
    <w:multiLevelType w:val="hybridMultilevel"/>
    <w:tmpl w:val="E7540108"/>
    <w:lvl w:ilvl="0" w:tplc="0C0A0017">
      <w:start w:val="1"/>
      <w:numFmt w:val="lowerLetter"/>
      <w:lvlText w:val="%1)"/>
      <w:lvlJc w:val="left"/>
      <w:pPr>
        <w:ind w:left="765" w:hanging="360"/>
      </w:pPr>
    </w:lvl>
    <w:lvl w:ilvl="1" w:tplc="0C0A0019" w:tentative="1">
      <w:start w:val="1"/>
      <w:numFmt w:val="lowerLetter"/>
      <w:lvlText w:val="%2."/>
      <w:lvlJc w:val="left"/>
      <w:pPr>
        <w:ind w:left="1485" w:hanging="360"/>
      </w:pPr>
    </w:lvl>
    <w:lvl w:ilvl="2" w:tplc="0C0A001B" w:tentative="1">
      <w:start w:val="1"/>
      <w:numFmt w:val="lowerRoman"/>
      <w:lvlText w:val="%3."/>
      <w:lvlJc w:val="right"/>
      <w:pPr>
        <w:ind w:left="2205" w:hanging="180"/>
      </w:pPr>
    </w:lvl>
    <w:lvl w:ilvl="3" w:tplc="0C0A000F" w:tentative="1">
      <w:start w:val="1"/>
      <w:numFmt w:val="decimal"/>
      <w:lvlText w:val="%4."/>
      <w:lvlJc w:val="left"/>
      <w:pPr>
        <w:ind w:left="2925" w:hanging="360"/>
      </w:pPr>
    </w:lvl>
    <w:lvl w:ilvl="4" w:tplc="0C0A0019" w:tentative="1">
      <w:start w:val="1"/>
      <w:numFmt w:val="lowerLetter"/>
      <w:lvlText w:val="%5."/>
      <w:lvlJc w:val="left"/>
      <w:pPr>
        <w:ind w:left="3645" w:hanging="360"/>
      </w:pPr>
    </w:lvl>
    <w:lvl w:ilvl="5" w:tplc="0C0A001B" w:tentative="1">
      <w:start w:val="1"/>
      <w:numFmt w:val="lowerRoman"/>
      <w:lvlText w:val="%6."/>
      <w:lvlJc w:val="right"/>
      <w:pPr>
        <w:ind w:left="4365" w:hanging="180"/>
      </w:pPr>
    </w:lvl>
    <w:lvl w:ilvl="6" w:tplc="0C0A000F" w:tentative="1">
      <w:start w:val="1"/>
      <w:numFmt w:val="decimal"/>
      <w:lvlText w:val="%7."/>
      <w:lvlJc w:val="left"/>
      <w:pPr>
        <w:ind w:left="5085" w:hanging="360"/>
      </w:pPr>
    </w:lvl>
    <w:lvl w:ilvl="7" w:tplc="0C0A0019" w:tentative="1">
      <w:start w:val="1"/>
      <w:numFmt w:val="lowerLetter"/>
      <w:lvlText w:val="%8."/>
      <w:lvlJc w:val="left"/>
      <w:pPr>
        <w:ind w:left="5805" w:hanging="360"/>
      </w:pPr>
    </w:lvl>
    <w:lvl w:ilvl="8" w:tplc="0C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65E006A3"/>
    <w:multiLevelType w:val="hybridMultilevel"/>
    <w:tmpl w:val="8340AF3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35968E6"/>
    <w:multiLevelType w:val="hybridMultilevel"/>
    <w:tmpl w:val="0C0225A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367BB4"/>
    <w:multiLevelType w:val="hybridMultilevel"/>
    <w:tmpl w:val="F6F80E8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016599">
    <w:abstractNumId w:val="4"/>
  </w:num>
  <w:num w:numId="2" w16cid:durableId="631667592">
    <w:abstractNumId w:val="3"/>
  </w:num>
  <w:num w:numId="3" w16cid:durableId="1913466108">
    <w:abstractNumId w:val="9"/>
  </w:num>
  <w:num w:numId="4" w16cid:durableId="224073809">
    <w:abstractNumId w:val="1"/>
  </w:num>
  <w:num w:numId="5" w16cid:durableId="708651489">
    <w:abstractNumId w:val="12"/>
  </w:num>
  <w:num w:numId="6" w16cid:durableId="1080567318">
    <w:abstractNumId w:val="8"/>
  </w:num>
  <w:num w:numId="7" w16cid:durableId="1770276767">
    <w:abstractNumId w:val="0"/>
  </w:num>
  <w:num w:numId="8" w16cid:durableId="110588566">
    <w:abstractNumId w:val="13"/>
  </w:num>
  <w:num w:numId="9" w16cid:durableId="1661928435">
    <w:abstractNumId w:val="10"/>
  </w:num>
  <w:num w:numId="10" w16cid:durableId="1414859793">
    <w:abstractNumId w:val="2"/>
  </w:num>
  <w:num w:numId="11" w16cid:durableId="519441495">
    <w:abstractNumId w:val="7"/>
  </w:num>
  <w:num w:numId="12" w16cid:durableId="2024355976">
    <w:abstractNumId w:val="11"/>
  </w:num>
  <w:num w:numId="13" w16cid:durableId="1130317267">
    <w:abstractNumId w:val="6"/>
  </w:num>
  <w:num w:numId="14" w16cid:durableId="19346325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CDD"/>
    <w:rsid w:val="00002D23"/>
    <w:rsid w:val="00003A99"/>
    <w:rsid w:val="000050AC"/>
    <w:rsid w:val="00006890"/>
    <w:rsid w:val="00012189"/>
    <w:rsid w:val="00013645"/>
    <w:rsid w:val="00015131"/>
    <w:rsid w:val="0001780F"/>
    <w:rsid w:val="00017AA8"/>
    <w:rsid w:val="00020370"/>
    <w:rsid w:val="0002745A"/>
    <w:rsid w:val="000303ED"/>
    <w:rsid w:val="00031AE3"/>
    <w:rsid w:val="00032DB1"/>
    <w:rsid w:val="00033F1E"/>
    <w:rsid w:val="00034A06"/>
    <w:rsid w:val="00035B04"/>
    <w:rsid w:val="000404D2"/>
    <w:rsid w:val="00040DC4"/>
    <w:rsid w:val="000446B6"/>
    <w:rsid w:val="000446C4"/>
    <w:rsid w:val="0004578C"/>
    <w:rsid w:val="00053AD8"/>
    <w:rsid w:val="00055BC0"/>
    <w:rsid w:val="000561AB"/>
    <w:rsid w:val="00057956"/>
    <w:rsid w:val="00062E3A"/>
    <w:rsid w:val="00063F26"/>
    <w:rsid w:val="000647B6"/>
    <w:rsid w:val="00064BB1"/>
    <w:rsid w:val="00064F05"/>
    <w:rsid w:val="00065629"/>
    <w:rsid w:val="00072FB0"/>
    <w:rsid w:val="00074978"/>
    <w:rsid w:val="00077929"/>
    <w:rsid w:val="00083A29"/>
    <w:rsid w:val="000845BA"/>
    <w:rsid w:val="00091E2D"/>
    <w:rsid w:val="0009528D"/>
    <w:rsid w:val="00095BB8"/>
    <w:rsid w:val="00097778"/>
    <w:rsid w:val="000A6263"/>
    <w:rsid w:val="000B3C8B"/>
    <w:rsid w:val="000B3F10"/>
    <w:rsid w:val="000B63C3"/>
    <w:rsid w:val="000B7F20"/>
    <w:rsid w:val="000C2785"/>
    <w:rsid w:val="000C3BBC"/>
    <w:rsid w:val="000D1E48"/>
    <w:rsid w:val="000D23C9"/>
    <w:rsid w:val="000D293A"/>
    <w:rsid w:val="000D4FF3"/>
    <w:rsid w:val="000E3BE5"/>
    <w:rsid w:val="000E56C7"/>
    <w:rsid w:val="000E7FCB"/>
    <w:rsid w:val="000F20E2"/>
    <w:rsid w:val="000F4A3F"/>
    <w:rsid w:val="000F6C83"/>
    <w:rsid w:val="001053F0"/>
    <w:rsid w:val="0011368A"/>
    <w:rsid w:val="00114707"/>
    <w:rsid w:val="00117B74"/>
    <w:rsid w:val="001209E4"/>
    <w:rsid w:val="00123D2C"/>
    <w:rsid w:val="00134C0D"/>
    <w:rsid w:val="00137D18"/>
    <w:rsid w:val="00141165"/>
    <w:rsid w:val="001453C4"/>
    <w:rsid w:val="00147C27"/>
    <w:rsid w:val="00151CA4"/>
    <w:rsid w:val="00152348"/>
    <w:rsid w:val="00153EB9"/>
    <w:rsid w:val="0015565C"/>
    <w:rsid w:val="00155987"/>
    <w:rsid w:val="00157FC9"/>
    <w:rsid w:val="00163C01"/>
    <w:rsid w:val="00164B43"/>
    <w:rsid w:val="0016522B"/>
    <w:rsid w:val="0016652E"/>
    <w:rsid w:val="00167B57"/>
    <w:rsid w:val="00167D16"/>
    <w:rsid w:val="001700D0"/>
    <w:rsid w:val="001714ED"/>
    <w:rsid w:val="00172B3B"/>
    <w:rsid w:val="0017752E"/>
    <w:rsid w:val="00177ADE"/>
    <w:rsid w:val="00182024"/>
    <w:rsid w:val="001831C5"/>
    <w:rsid w:val="00183442"/>
    <w:rsid w:val="0019578E"/>
    <w:rsid w:val="00196221"/>
    <w:rsid w:val="001975AE"/>
    <w:rsid w:val="0019779B"/>
    <w:rsid w:val="001A0CA9"/>
    <w:rsid w:val="001A4895"/>
    <w:rsid w:val="001B1255"/>
    <w:rsid w:val="001B27F0"/>
    <w:rsid w:val="001B336F"/>
    <w:rsid w:val="001B4C88"/>
    <w:rsid w:val="001C69BF"/>
    <w:rsid w:val="001D17ED"/>
    <w:rsid w:val="001D4ABD"/>
    <w:rsid w:val="001D79B8"/>
    <w:rsid w:val="001E26CA"/>
    <w:rsid w:val="001E3BE8"/>
    <w:rsid w:val="001E5999"/>
    <w:rsid w:val="001F0E73"/>
    <w:rsid w:val="001F387C"/>
    <w:rsid w:val="001F48F5"/>
    <w:rsid w:val="001F6BE3"/>
    <w:rsid w:val="00203CE4"/>
    <w:rsid w:val="0020524B"/>
    <w:rsid w:val="00206CA2"/>
    <w:rsid w:val="002116ED"/>
    <w:rsid w:val="002135B1"/>
    <w:rsid w:val="00217E6F"/>
    <w:rsid w:val="002205CE"/>
    <w:rsid w:val="00220ED6"/>
    <w:rsid w:val="002221F1"/>
    <w:rsid w:val="002240EE"/>
    <w:rsid w:val="00230369"/>
    <w:rsid w:val="00232CC0"/>
    <w:rsid w:val="00234712"/>
    <w:rsid w:val="00240996"/>
    <w:rsid w:val="00240E37"/>
    <w:rsid w:val="00241C34"/>
    <w:rsid w:val="00241E4B"/>
    <w:rsid w:val="00243570"/>
    <w:rsid w:val="002500B3"/>
    <w:rsid w:val="0025128D"/>
    <w:rsid w:val="00253283"/>
    <w:rsid w:val="00255874"/>
    <w:rsid w:val="00257115"/>
    <w:rsid w:val="00260D3E"/>
    <w:rsid w:val="00281676"/>
    <w:rsid w:val="002836BD"/>
    <w:rsid w:val="00285E68"/>
    <w:rsid w:val="002865E9"/>
    <w:rsid w:val="0029009B"/>
    <w:rsid w:val="002941A3"/>
    <w:rsid w:val="00294B9D"/>
    <w:rsid w:val="002A3E09"/>
    <w:rsid w:val="002A6183"/>
    <w:rsid w:val="002B0032"/>
    <w:rsid w:val="002B63E6"/>
    <w:rsid w:val="002C185B"/>
    <w:rsid w:val="002C1909"/>
    <w:rsid w:val="002C6219"/>
    <w:rsid w:val="002C7147"/>
    <w:rsid w:val="002D1D28"/>
    <w:rsid w:val="002D45A3"/>
    <w:rsid w:val="002D7BD9"/>
    <w:rsid w:val="002E1DC3"/>
    <w:rsid w:val="002E476B"/>
    <w:rsid w:val="002E4A26"/>
    <w:rsid w:val="002E78FC"/>
    <w:rsid w:val="002F4A4F"/>
    <w:rsid w:val="002F5202"/>
    <w:rsid w:val="002F7D54"/>
    <w:rsid w:val="00300A17"/>
    <w:rsid w:val="00301BBC"/>
    <w:rsid w:val="003033CC"/>
    <w:rsid w:val="00305F9E"/>
    <w:rsid w:val="00314585"/>
    <w:rsid w:val="00317B73"/>
    <w:rsid w:val="00321377"/>
    <w:rsid w:val="0032184A"/>
    <w:rsid w:val="00321A23"/>
    <w:rsid w:val="00321ADC"/>
    <w:rsid w:val="00323456"/>
    <w:rsid w:val="00324808"/>
    <w:rsid w:val="003334C0"/>
    <w:rsid w:val="003370F5"/>
    <w:rsid w:val="00337F98"/>
    <w:rsid w:val="00340B27"/>
    <w:rsid w:val="00341E1E"/>
    <w:rsid w:val="00342CF4"/>
    <w:rsid w:val="00345047"/>
    <w:rsid w:val="0036128B"/>
    <w:rsid w:val="00361459"/>
    <w:rsid w:val="003650EA"/>
    <w:rsid w:val="0036514E"/>
    <w:rsid w:val="00366177"/>
    <w:rsid w:val="00370015"/>
    <w:rsid w:val="00372155"/>
    <w:rsid w:val="0037527C"/>
    <w:rsid w:val="00376E47"/>
    <w:rsid w:val="00377E2D"/>
    <w:rsid w:val="0038080C"/>
    <w:rsid w:val="00382E2D"/>
    <w:rsid w:val="003856A7"/>
    <w:rsid w:val="00386DB9"/>
    <w:rsid w:val="00390489"/>
    <w:rsid w:val="00390FC2"/>
    <w:rsid w:val="00391858"/>
    <w:rsid w:val="00391CB6"/>
    <w:rsid w:val="00395217"/>
    <w:rsid w:val="003A28DE"/>
    <w:rsid w:val="003B0384"/>
    <w:rsid w:val="003B3BC8"/>
    <w:rsid w:val="003C1FCB"/>
    <w:rsid w:val="003C466A"/>
    <w:rsid w:val="003C6418"/>
    <w:rsid w:val="003C7AED"/>
    <w:rsid w:val="003D0474"/>
    <w:rsid w:val="003D09BB"/>
    <w:rsid w:val="003D3408"/>
    <w:rsid w:val="003E12B2"/>
    <w:rsid w:val="003E7B48"/>
    <w:rsid w:val="003F0243"/>
    <w:rsid w:val="003F082B"/>
    <w:rsid w:val="003F45A6"/>
    <w:rsid w:val="003F7899"/>
    <w:rsid w:val="004010B2"/>
    <w:rsid w:val="004026A5"/>
    <w:rsid w:val="00402F44"/>
    <w:rsid w:val="004034A0"/>
    <w:rsid w:val="00406BFF"/>
    <w:rsid w:val="004115CE"/>
    <w:rsid w:val="0041464E"/>
    <w:rsid w:val="00415817"/>
    <w:rsid w:val="00417333"/>
    <w:rsid w:val="004215DA"/>
    <w:rsid w:val="00432CC6"/>
    <w:rsid w:val="00436F08"/>
    <w:rsid w:val="00437726"/>
    <w:rsid w:val="00441AF1"/>
    <w:rsid w:val="004468F9"/>
    <w:rsid w:val="00454B6D"/>
    <w:rsid w:val="00454D89"/>
    <w:rsid w:val="00455298"/>
    <w:rsid w:val="00455CD6"/>
    <w:rsid w:val="0046217A"/>
    <w:rsid w:val="004651E7"/>
    <w:rsid w:val="00466CBD"/>
    <w:rsid w:val="004771F5"/>
    <w:rsid w:val="00477B16"/>
    <w:rsid w:val="0048089C"/>
    <w:rsid w:val="00482468"/>
    <w:rsid w:val="00482DEB"/>
    <w:rsid w:val="004849B1"/>
    <w:rsid w:val="00484F27"/>
    <w:rsid w:val="00494EFB"/>
    <w:rsid w:val="0049687E"/>
    <w:rsid w:val="004A1C36"/>
    <w:rsid w:val="004A1DEF"/>
    <w:rsid w:val="004A484A"/>
    <w:rsid w:val="004B1A35"/>
    <w:rsid w:val="004B665A"/>
    <w:rsid w:val="004B7E40"/>
    <w:rsid w:val="004C641C"/>
    <w:rsid w:val="004D0C15"/>
    <w:rsid w:val="004D27DD"/>
    <w:rsid w:val="004D3252"/>
    <w:rsid w:val="004D43CD"/>
    <w:rsid w:val="004D6735"/>
    <w:rsid w:val="004D732E"/>
    <w:rsid w:val="004E6F1E"/>
    <w:rsid w:val="004F0669"/>
    <w:rsid w:val="004F6319"/>
    <w:rsid w:val="004F758E"/>
    <w:rsid w:val="00500058"/>
    <w:rsid w:val="00501AF3"/>
    <w:rsid w:val="0050226E"/>
    <w:rsid w:val="00505704"/>
    <w:rsid w:val="00510532"/>
    <w:rsid w:val="00513A79"/>
    <w:rsid w:val="005144A3"/>
    <w:rsid w:val="00514EE2"/>
    <w:rsid w:val="00515A9A"/>
    <w:rsid w:val="005229B1"/>
    <w:rsid w:val="005231BC"/>
    <w:rsid w:val="00526085"/>
    <w:rsid w:val="00527B35"/>
    <w:rsid w:val="00532C8F"/>
    <w:rsid w:val="00535EE6"/>
    <w:rsid w:val="00542166"/>
    <w:rsid w:val="00553232"/>
    <w:rsid w:val="00557CDD"/>
    <w:rsid w:val="0056434F"/>
    <w:rsid w:val="00571ADC"/>
    <w:rsid w:val="00572C6A"/>
    <w:rsid w:val="00575376"/>
    <w:rsid w:val="0057738E"/>
    <w:rsid w:val="0057797E"/>
    <w:rsid w:val="00585DE0"/>
    <w:rsid w:val="005923E2"/>
    <w:rsid w:val="00594ACD"/>
    <w:rsid w:val="00596123"/>
    <w:rsid w:val="00596F0E"/>
    <w:rsid w:val="005A0798"/>
    <w:rsid w:val="005A15D7"/>
    <w:rsid w:val="005A4540"/>
    <w:rsid w:val="005A4D0C"/>
    <w:rsid w:val="005B73EF"/>
    <w:rsid w:val="005C0EFD"/>
    <w:rsid w:val="005C6685"/>
    <w:rsid w:val="005D0E80"/>
    <w:rsid w:val="005D29DA"/>
    <w:rsid w:val="005D2F0A"/>
    <w:rsid w:val="005D3B83"/>
    <w:rsid w:val="005D4246"/>
    <w:rsid w:val="005D58D6"/>
    <w:rsid w:val="005D62B4"/>
    <w:rsid w:val="005E351D"/>
    <w:rsid w:val="005E5CAE"/>
    <w:rsid w:val="005E60B2"/>
    <w:rsid w:val="005E61D4"/>
    <w:rsid w:val="005E7EB8"/>
    <w:rsid w:val="005F0CF1"/>
    <w:rsid w:val="005F2368"/>
    <w:rsid w:val="005F41DC"/>
    <w:rsid w:val="005F5769"/>
    <w:rsid w:val="005F6F19"/>
    <w:rsid w:val="005F7372"/>
    <w:rsid w:val="005F7903"/>
    <w:rsid w:val="00605BD9"/>
    <w:rsid w:val="00606C2F"/>
    <w:rsid w:val="00623F02"/>
    <w:rsid w:val="00630FE5"/>
    <w:rsid w:val="00640EC4"/>
    <w:rsid w:val="00643755"/>
    <w:rsid w:val="00647A54"/>
    <w:rsid w:val="0065101F"/>
    <w:rsid w:val="006563FD"/>
    <w:rsid w:val="006565EE"/>
    <w:rsid w:val="00656AA9"/>
    <w:rsid w:val="00657B03"/>
    <w:rsid w:val="00662CF1"/>
    <w:rsid w:val="00662E60"/>
    <w:rsid w:val="006668B8"/>
    <w:rsid w:val="00666993"/>
    <w:rsid w:val="00672476"/>
    <w:rsid w:val="00677262"/>
    <w:rsid w:val="0069181B"/>
    <w:rsid w:val="00694E05"/>
    <w:rsid w:val="00696041"/>
    <w:rsid w:val="006A5BB9"/>
    <w:rsid w:val="006A6B38"/>
    <w:rsid w:val="006B18F6"/>
    <w:rsid w:val="006B2ED7"/>
    <w:rsid w:val="006B5085"/>
    <w:rsid w:val="006C4693"/>
    <w:rsid w:val="006C58DC"/>
    <w:rsid w:val="006C6037"/>
    <w:rsid w:val="006D510F"/>
    <w:rsid w:val="006D5CDA"/>
    <w:rsid w:val="006D5D26"/>
    <w:rsid w:val="006D764E"/>
    <w:rsid w:val="006E4D1C"/>
    <w:rsid w:val="006F01A1"/>
    <w:rsid w:val="006F2342"/>
    <w:rsid w:val="006F3C61"/>
    <w:rsid w:val="00701A4F"/>
    <w:rsid w:val="00702911"/>
    <w:rsid w:val="00703E88"/>
    <w:rsid w:val="0070602A"/>
    <w:rsid w:val="00711424"/>
    <w:rsid w:val="007124B8"/>
    <w:rsid w:val="007124E6"/>
    <w:rsid w:val="00721D02"/>
    <w:rsid w:val="0072252F"/>
    <w:rsid w:val="00723400"/>
    <w:rsid w:val="0072359E"/>
    <w:rsid w:val="007322A6"/>
    <w:rsid w:val="0073379B"/>
    <w:rsid w:val="007362F9"/>
    <w:rsid w:val="0073797C"/>
    <w:rsid w:val="00741418"/>
    <w:rsid w:val="00742DC5"/>
    <w:rsid w:val="00745544"/>
    <w:rsid w:val="00746CE9"/>
    <w:rsid w:val="00751401"/>
    <w:rsid w:val="007562BE"/>
    <w:rsid w:val="00757158"/>
    <w:rsid w:val="007615FD"/>
    <w:rsid w:val="007670E3"/>
    <w:rsid w:val="00770307"/>
    <w:rsid w:val="00780DCF"/>
    <w:rsid w:val="00782B55"/>
    <w:rsid w:val="00784A37"/>
    <w:rsid w:val="00784E20"/>
    <w:rsid w:val="00786907"/>
    <w:rsid w:val="00786C0C"/>
    <w:rsid w:val="00792F65"/>
    <w:rsid w:val="007974C7"/>
    <w:rsid w:val="007A0467"/>
    <w:rsid w:val="007A18E7"/>
    <w:rsid w:val="007A4E34"/>
    <w:rsid w:val="007A56CA"/>
    <w:rsid w:val="007A6A01"/>
    <w:rsid w:val="007A6DDB"/>
    <w:rsid w:val="007B12A0"/>
    <w:rsid w:val="007B2320"/>
    <w:rsid w:val="007B7246"/>
    <w:rsid w:val="007C11D2"/>
    <w:rsid w:val="007C6878"/>
    <w:rsid w:val="007D0C5F"/>
    <w:rsid w:val="007D41D4"/>
    <w:rsid w:val="007D430A"/>
    <w:rsid w:val="007D6A9C"/>
    <w:rsid w:val="007D73F3"/>
    <w:rsid w:val="007D7985"/>
    <w:rsid w:val="007E2298"/>
    <w:rsid w:val="007E2410"/>
    <w:rsid w:val="007E5A92"/>
    <w:rsid w:val="007E5EB5"/>
    <w:rsid w:val="007E7C3E"/>
    <w:rsid w:val="007F2988"/>
    <w:rsid w:val="007F3CBA"/>
    <w:rsid w:val="007F4196"/>
    <w:rsid w:val="007F434A"/>
    <w:rsid w:val="007F4E20"/>
    <w:rsid w:val="007F53CD"/>
    <w:rsid w:val="007F5B1E"/>
    <w:rsid w:val="0080146A"/>
    <w:rsid w:val="00801988"/>
    <w:rsid w:val="0080201E"/>
    <w:rsid w:val="00811EBE"/>
    <w:rsid w:val="00815144"/>
    <w:rsid w:val="0081714F"/>
    <w:rsid w:val="00820D3F"/>
    <w:rsid w:val="00820DC2"/>
    <w:rsid w:val="00821ABA"/>
    <w:rsid w:val="00823550"/>
    <w:rsid w:val="00823A77"/>
    <w:rsid w:val="008256C6"/>
    <w:rsid w:val="008268A1"/>
    <w:rsid w:val="00832A41"/>
    <w:rsid w:val="00834756"/>
    <w:rsid w:val="00836CE7"/>
    <w:rsid w:val="00836E65"/>
    <w:rsid w:val="00837348"/>
    <w:rsid w:val="008412FB"/>
    <w:rsid w:val="008465AE"/>
    <w:rsid w:val="00847165"/>
    <w:rsid w:val="00850923"/>
    <w:rsid w:val="00850D32"/>
    <w:rsid w:val="00851407"/>
    <w:rsid w:val="00853140"/>
    <w:rsid w:val="00856DF0"/>
    <w:rsid w:val="00857972"/>
    <w:rsid w:val="00861F0F"/>
    <w:rsid w:val="00866342"/>
    <w:rsid w:val="00873E7C"/>
    <w:rsid w:val="008760BE"/>
    <w:rsid w:val="00876A5A"/>
    <w:rsid w:val="00876D0A"/>
    <w:rsid w:val="008770C8"/>
    <w:rsid w:val="008819FA"/>
    <w:rsid w:val="008841E5"/>
    <w:rsid w:val="00885FEA"/>
    <w:rsid w:val="00887507"/>
    <w:rsid w:val="00891553"/>
    <w:rsid w:val="0089240B"/>
    <w:rsid w:val="00892BE5"/>
    <w:rsid w:val="008936FB"/>
    <w:rsid w:val="00894D76"/>
    <w:rsid w:val="008A06BC"/>
    <w:rsid w:val="008A6EF3"/>
    <w:rsid w:val="008B04BA"/>
    <w:rsid w:val="008B1EAE"/>
    <w:rsid w:val="008B6102"/>
    <w:rsid w:val="008B67AE"/>
    <w:rsid w:val="008C0A52"/>
    <w:rsid w:val="008C3834"/>
    <w:rsid w:val="008C5BE6"/>
    <w:rsid w:val="008C6A08"/>
    <w:rsid w:val="008D2537"/>
    <w:rsid w:val="008D561B"/>
    <w:rsid w:val="008E2EB2"/>
    <w:rsid w:val="008E405C"/>
    <w:rsid w:val="008E53B1"/>
    <w:rsid w:val="008E6230"/>
    <w:rsid w:val="008F084F"/>
    <w:rsid w:val="008F11DA"/>
    <w:rsid w:val="008F2B54"/>
    <w:rsid w:val="008F2E7B"/>
    <w:rsid w:val="008F6E84"/>
    <w:rsid w:val="00903569"/>
    <w:rsid w:val="00907B76"/>
    <w:rsid w:val="00921013"/>
    <w:rsid w:val="00921E41"/>
    <w:rsid w:val="0093029E"/>
    <w:rsid w:val="009312B3"/>
    <w:rsid w:val="00934174"/>
    <w:rsid w:val="009365A2"/>
    <w:rsid w:val="00940414"/>
    <w:rsid w:val="009430B9"/>
    <w:rsid w:val="00944503"/>
    <w:rsid w:val="00944511"/>
    <w:rsid w:val="00946832"/>
    <w:rsid w:val="0094713F"/>
    <w:rsid w:val="00950F97"/>
    <w:rsid w:val="00955381"/>
    <w:rsid w:val="00955425"/>
    <w:rsid w:val="00962C38"/>
    <w:rsid w:val="009642C8"/>
    <w:rsid w:val="00965735"/>
    <w:rsid w:val="009668B2"/>
    <w:rsid w:val="00966C20"/>
    <w:rsid w:val="00967218"/>
    <w:rsid w:val="00973572"/>
    <w:rsid w:val="00980B4A"/>
    <w:rsid w:val="00980F22"/>
    <w:rsid w:val="00981E68"/>
    <w:rsid w:val="00984C8A"/>
    <w:rsid w:val="009871E3"/>
    <w:rsid w:val="00991753"/>
    <w:rsid w:val="00993901"/>
    <w:rsid w:val="009A1D7B"/>
    <w:rsid w:val="009A2031"/>
    <w:rsid w:val="009A4E3E"/>
    <w:rsid w:val="009A713D"/>
    <w:rsid w:val="009A7E8A"/>
    <w:rsid w:val="009B17DC"/>
    <w:rsid w:val="009B1F15"/>
    <w:rsid w:val="009B312E"/>
    <w:rsid w:val="009B4ED4"/>
    <w:rsid w:val="009B67E2"/>
    <w:rsid w:val="009C05BD"/>
    <w:rsid w:val="009C154F"/>
    <w:rsid w:val="009C5557"/>
    <w:rsid w:val="009D2B43"/>
    <w:rsid w:val="009E3EC1"/>
    <w:rsid w:val="009E7FE6"/>
    <w:rsid w:val="009F46C7"/>
    <w:rsid w:val="009F58BF"/>
    <w:rsid w:val="00A00274"/>
    <w:rsid w:val="00A0091F"/>
    <w:rsid w:val="00A015B9"/>
    <w:rsid w:val="00A03712"/>
    <w:rsid w:val="00A06FC0"/>
    <w:rsid w:val="00A07D44"/>
    <w:rsid w:val="00A13EA5"/>
    <w:rsid w:val="00A24296"/>
    <w:rsid w:val="00A30301"/>
    <w:rsid w:val="00A3299A"/>
    <w:rsid w:val="00A414C6"/>
    <w:rsid w:val="00A52F73"/>
    <w:rsid w:val="00A54170"/>
    <w:rsid w:val="00A563FD"/>
    <w:rsid w:val="00A572AC"/>
    <w:rsid w:val="00A601B9"/>
    <w:rsid w:val="00A62231"/>
    <w:rsid w:val="00A71733"/>
    <w:rsid w:val="00A71A08"/>
    <w:rsid w:val="00A761E5"/>
    <w:rsid w:val="00A80A30"/>
    <w:rsid w:val="00A85100"/>
    <w:rsid w:val="00A8670E"/>
    <w:rsid w:val="00A87280"/>
    <w:rsid w:val="00A97443"/>
    <w:rsid w:val="00AA5220"/>
    <w:rsid w:val="00AA5F41"/>
    <w:rsid w:val="00AB156C"/>
    <w:rsid w:val="00AC05B4"/>
    <w:rsid w:val="00AC194A"/>
    <w:rsid w:val="00AC6E9A"/>
    <w:rsid w:val="00AC7FDD"/>
    <w:rsid w:val="00AD3571"/>
    <w:rsid w:val="00AD4FA7"/>
    <w:rsid w:val="00AD7E62"/>
    <w:rsid w:val="00AE105D"/>
    <w:rsid w:val="00AE2064"/>
    <w:rsid w:val="00AE4F72"/>
    <w:rsid w:val="00AE5687"/>
    <w:rsid w:val="00AE62FE"/>
    <w:rsid w:val="00AF21BC"/>
    <w:rsid w:val="00AF62AB"/>
    <w:rsid w:val="00B022CE"/>
    <w:rsid w:val="00B04A90"/>
    <w:rsid w:val="00B05927"/>
    <w:rsid w:val="00B06FB0"/>
    <w:rsid w:val="00B07FE3"/>
    <w:rsid w:val="00B17DD2"/>
    <w:rsid w:val="00B17E1B"/>
    <w:rsid w:val="00B21326"/>
    <w:rsid w:val="00B21BDD"/>
    <w:rsid w:val="00B24FB2"/>
    <w:rsid w:val="00B25301"/>
    <w:rsid w:val="00B25FC0"/>
    <w:rsid w:val="00B418A3"/>
    <w:rsid w:val="00B43985"/>
    <w:rsid w:val="00B651F0"/>
    <w:rsid w:val="00B66122"/>
    <w:rsid w:val="00B74FCA"/>
    <w:rsid w:val="00B773DD"/>
    <w:rsid w:val="00B80D4E"/>
    <w:rsid w:val="00B8182D"/>
    <w:rsid w:val="00B82938"/>
    <w:rsid w:val="00B83AE4"/>
    <w:rsid w:val="00B83E00"/>
    <w:rsid w:val="00B84AC3"/>
    <w:rsid w:val="00B85254"/>
    <w:rsid w:val="00B86A40"/>
    <w:rsid w:val="00B9067C"/>
    <w:rsid w:val="00BB70AB"/>
    <w:rsid w:val="00BB7751"/>
    <w:rsid w:val="00BC2176"/>
    <w:rsid w:val="00BC3A36"/>
    <w:rsid w:val="00BC7596"/>
    <w:rsid w:val="00BD2211"/>
    <w:rsid w:val="00BD4CC7"/>
    <w:rsid w:val="00BE2A26"/>
    <w:rsid w:val="00BE4280"/>
    <w:rsid w:val="00BE5668"/>
    <w:rsid w:val="00BE6888"/>
    <w:rsid w:val="00BE6DCE"/>
    <w:rsid w:val="00BF2011"/>
    <w:rsid w:val="00BF2E35"/>
    <w:rsid w:val="00BF4419"/>
    <w:rsid w:val="00BF4DD9"/>
    <w:rsid w:val="00BF6B9E"/>
    <w:rsid w:val="00BF7EE9"/>
    <w:rsid w:val="00C00113"/>
    <w:rsid w:val="00C0381A"/>
    <w:rsid w:val="00C07D5D"/>
    <w:rsid w:val="00C11AC4"/>
    <w:rsid w:val="00C11AE7"/>
    <w:rsid w:val="00C127BB"/>
    <w:rsid w:val="00C219B6"/>
    <w:rsid w:val="00C21D6D"/>
    <w:rsid w:val="00C27768"/>
    <w:rsid w:val="00C300AB"/>
    <w:rsid w:val="00C3230E"/>
    <w:rsid w:val="00C41EF4"/>
    <w:rsid w:val="00C45257"/>
    <w:rsid w:val="00C4528C"/>
    <w:rsid w:val="00C51CC5"/>
    <w:rsid w:val="00C64093"/>
    <w:rsid w:val="00C64CEF"/>
    <w:rsid w:val="00C659B4"/>
    <w:rsid w:val="00C70407"/>
    <w:rsid w:val="00C71628"/>
    <w:rsid w:val="00C71734"/>
    <w:rsid w:val="00C76D40"/>
    <w:rsid w:val="00C80E96"/>
    <w:rsid w:val="00C819DF"/>
    <w:rsid w:val="00C859B0"/>
    <w:rsid w:val="00C87552"/>
    <w:rsid w:val="00C920F3"/>
    <w:rsid w:val="00C94B5A"/>
    <w:rsid w:val="00CA0E20"/>
    <w:rsid w:val="00CA16F9"/>
    <w:rsid w:val="00CA1C4A"/>
    <w:rsid w:val="00CA736D"/>
    <w:rsid w:val="00CB1907"/>
    <w:rsid w:val="00CC2522"/>
    <w:rsid w:val="00CC5DA5"/>
    <w:rsid w:val="00CD5D7E"/>
    <w:rsid w:val="00CE0C73"/>
    <w:rsid w:val="00CE19BC"/>
    <w:rsid w:val="00CE5409"/>
    <w:rsid w:val="00CF19CE"/>
    <w:rsid w:val="00CF3D11"/>
    <w:rsid w:val="00CF6830"/>
    <w:rsid w:val="00D026C4"/>
    <w:rsid w:val="00D027FD"/>
    <w:rsid w:val="00D02A41"/>
    <w:rsid w:val="00D045AA"/>
    <w:rsid w:val="00D05558"/>
    <w:rsid w:val="00D06861"/>
    <w:rsid w:val="00D12269"/>
    <w:rsid w:val="00D202B3"/>
    <w:rsid w:val="00D203BA"/>
    <w:rsid w:val="00D209B9"/>
    <w:rsid w:val="00D24C55"/>
    <w:rsid w:val="00D265C2"/>
    <w:rsid w:val="00D344F9"/>
    <w:rsid w:val="00D429A5"/>
    <w:rsid w:val="00D44CC0"/>
    <w:rsid w:val="00D476D3"/>
    <w:rsid w:val="00D51782"/>
    <w:rsid w:val="00D517DA"/>
    <w:rsid w:val="00D5337D"/>
    <w:rsid w:val="00D5400B"/>
    <w:rsid w:val="00D66498"/>
    <w:rsid w:val="00D66C54"/>
    <w:rsid w:val="00D714F6"/>
    <w:rsid w:val="00D74C1B"/>
    <w:rsid w:val="00D74C2B"/>
    <w:rsid w:val="00D75E31"/>
    <w:rsid w:val="00D856E0"/>
    <w:rsid w:val="00D8600C"/>
    <w:rsid w:val="00D92143"/>
    <w:rsid w:val="00D9389C"/>
    <w:rsid w:val="00D93C5B"/>
    <w:rsid w:val="00D93CE0"/>
    <w:rsid w:val="00DA054A"/>
    <w:rsid w:val="00DA5252"/>
    <w:rsid w:val="00DB1DC6"/>
    <w:rsid w:val="00DB2407"/>
    <w:rsid w:val="00DB2CD9"/>
    <w:rsid w:val="00DB50DE"/>
    <w:rsid w:val="00DC217A"/>
    <w:rsid w:val="00DC2A82"/>
    <w:rsid w:val="00DC3005"/>
    <w:rsid w:val="00DC377B"/>
    <w:rsid w:val="00DD5AF8"/>
    <w:rsid w:val="00DD679F"/>
    <w:rsid w:val="00DE0EEE"/>
    <w:rsid w:val="00DE6E3E"/>
    <w:rsid w:val="00DF1D0E"/>
    <w:rsid w:val="00E01CA2"/>
    <w:rsid w:val="00E02A62"/>
    <w:rsid w:val="00E04C44"/>
    <w:rsid w:val="00E06850"/>
    <w:rsid w:val="00E069CD"/>
    <w:rsid w:val="00E07971"/>
    <w:rsid w:val="00E1399B"/>
    <w:rsid w:val="00E13B90"/>
    <w:rsid w:val="00E20764"/>
    <w:rsid w:val="00E212E2"/>
    <w:rsid w:val="00E21E1D"/>
    <w:rsid w:val="00E26277"/>
    <w:rsid w:val="00E37315"/>
    <w:rsid w:val="00E46822"/>
    <w:rsid w:val="00E46A35"/>
    <w:rsid w:val="00E53956"/>
    <w:rsid w:val="00E54BA8"/>
    <w:rsid w:val="00E54F3F"/>
    <w:rsid w:val="00E55AA2"/>
    <w:rsid w:val="00E55D1E"/>
    <w:rsid w:val="00E62665"/>
    <w:rsid w:val="00E6404E"/>
    <w:rsid w:val="00E66DB8"/>
    <w:rsid w:val="00E66ECB"/>
    <w:rsid w:val="00E7199B"/>
    <w:rsid w:val="00E71DC4"/>
    <w:rsid w:val="00E72ECC"/>
    <w:rsid w:val="00E767A1"/>
    <w:rsid w:val="00E769AE"/>
    <w:rsid w:val="00E80D30"/>
    <w:rsid w:val="00E81BBB"/>
    <w:rsid w:val="00E826C1"/>
    <w:rsid w:val="00E869C8"/>
    <w:rsid w:val="00E90302"/>
    <w:rsid w:val="00E92F12"/>
    <w:rsid w:val="00E94B99"/>
    <w:rsid w:val="00E97215"/>
    <w:rsid w:val="00EA1014"/>
    <w:rsid w:val="00EA143E"/>
    <w:rsid w:val="00EA2904"/>
    <w:rsid w:val="00EA352E"/>
    <w:rsid w:val="00EB0396"/>
    <w:rsid w:val="00EB58EF"/>
    <w:rsid w:val="00EC4B9E"/>
    <w:rsid w:val="00EC55B1"/>
    <w:rsid w:val="00EC6965"/>
    <w:rsid w:val="00ED1EE3"/>
    <w:rsid w:val="00ED350B"/>
    <w:rsid w:val="00ED72BF"/>
    <w:rsid w:val="00ED79A0"/>
    <w:rsid w:val="00EE585B"/>
    <w:rsid w:val="00EF07A9"/>
    <w:rsid w:val="00EF0F94"/>
    <w:rsid w:val="00EF1E63"/>
    <w:rsid w:val="00EF3DF5"/>
    <w:rsid w:val="00EF699C"/>
    <w:rsid w:val="00EF6B9B"/>
    <w:rsid w:val="00F054A6"/>
    <w:rsid w:val="00F05FE7"/>
    <w:rsid w:val="00F06666"/>
    <w:rsid w:val="00F06E1B"/>
    <w:rsid w:val="00F11CEC"/>
    <w:rsid w:val="00F11EF0"/>
    <w:rsid w:val="00F13183"/>
    <w:rsid w:val="00F1519D"/>
    <w:rsid w:val="00F15F2D"/>
    <w:rsid w:val="00F175A4"/>
    <w:rsid w:val="00F17BBB"/>
    <w:rsid w:val="00F22442"/>
    <w:rsid w:val="00F2374A"/>
    <w:rsid w:val="00F27992"/>
    <w:rsid w:val="00F31113"/>
    <w:rsid w:val="00F31262"/>
    <w:rsid w:val="00F31A4C"/>
    <w:rsid w:val="00F35741"/>
    <w:rsid w:val="00F368EC"/>
    <w:rsid w:val="00F374FC"/>
    <w:rsid w:val="00F37B2C"/>
    <w:rsid w:val="00F401C5"/>
    <w:rsid w:val="00F4269A"/>
    <w:rsid w:val="00F4354F"/>
    <w:rsid w:val="00F47E88"/>
    <w:rsid w:val="00F5355F"/>
    <w:rsid w:val="00F544D9"/>
    <w:rsid w:val="00F54609"/>
    <w:rsid w:val="00F61447"/>
    <w:rsid w:val="00F6257B"/>
    <w:rsid w:val="00F630E4"/>
    <w:rsid w:val="00F66825"/>
    <w:rsid w:val="00F673F8"/>
    <w:rsid w:val="00F70D2C"/>
    <w:rsid w:val="00F7240C"/>
    <w:rsid w:val="00F7555A"/>
    <w:rsid w:val="00F87F95"/>
    <w:rsid w:val="00F930F0"/>
    <w:rsid w:val="00F93E08"/>
    <w:rsid w:val="00FA0E2D"/>
    <w:rsid w:val="00FA0FD5"/>
    <w:rsid w:val="00FA2A30"/>
    <w:rsid w:val="00FA6AC2"/>
    <w:rsid w:val="00FB4C1E"/>
    <w:rsid w:val="00FB5935"/>
    <w:rsid w:val="00FD1C52"/>
    <w:rsid w:val="00FD2B49"/>
    <w:rsid w:val="00FD5560"/>
    <w:rsid w:val="00FE0113"/>
    <w:rsid w:val="00FF279C"/>
    <w:rsid w:val="00FF2E96"/>
    <w:rsid w:val="00FF50D8"/>
    <w:rsid w:val="00FF5F4C"/>
    <w:rsid w:val="00FF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911980"/>
  <w15:docId w15:val="{D1818EF8-7B95-4FC4-97B7-BD4DC9D46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CC6"/>
    <w:pPr>
      <w:spacing w:after="0" w:line="240" w:lineRule="auto"/>
      <w:jc w:val="both"/>
    </w:pPr>
    <w:rPr>
      <w:rFonts w:ascii="Roboto Light" w:eastAsiaTheme="minorEastAsia" w:hAnsi="Roboto Light"/>
      <w:sz w:val="24"/>
      <w:szCs w:val="24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B0396"/>
    <w:pPr>
      <w:keepNext/>
      <w:keepLines/>
      <w:numPr>
        <w:numId w:val="13"/>
      </w:numPr>
      <w:outlineLvl w:val="0"/>
    </w:pPr>
    <w:rPr>
      <w:rFonts w:eastAsiaTheme="majorEastAsia" w:cstheme="majorBidi"/>
      <w:b/>
      <w:smallCaps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3A29"/>
    <w:pPr>
      <w:keepNext/>
      <w:keepLines/>
      <w:numPr>
        <w:ilvl w:val="1"/>
        <w:numId w:val="13"/>
      </w:numPr>
      <w:tabs>
        <w:tab w:val="left" w:pos="426"/>
      </w:tabs>
      <w:ind w:left="0" w:firstLine="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05FE7"/>
    <w:pPr>
      <w:numPr>
        <w:ilvl w:val="2"/>
        <w:numId w:val="13"/>
      </w:numPr>
      <w:outlineLvl w:val="2"/>
    </w:pPr>
  </w:style>
  <w:style w:type="paragraph" w:styleId="Ttulo5">
    <w:name w:val="heading 5"/>
    <w:basedOn w:val="Normal"/>
    <w:next w:val="Normal"/>
    <w:uiPriority w:val="9"/>
    <w:unhideWhenUsed/>
    <w:qFormat/>
    <w:rsid w:val="00887507"/>
    <w:pPr>
      <w:keepNext/>
      <w:keepLines/>
      <w:outlineLvl w:val="4"/>
    </w:pPr>
    <w:rPr>
      <w:rFonts w:ascii="Courier New" w:eastAsiaTheme="majorEastAsia" w:hAnsi="Courier New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40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5400B"/>
  </w:style>
  <w:style w:type="paragraph" w:styleId="Piedepgina">
    <w:name w:val="footer"/>
    <w:basedOn w:val="Normal"/>
    <w:link w:val="PiedepginaCar"/>
    <w:uiPriority w:val="99"/>
    <w:unhideWhenUsed/>
    <w:rsid w:val="00D540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5400B"/>
  </w:style>
  <w:style w:type="paragraph" w:styleId="Textodeglobo">
    <w:name w:val="Balloon Text"/>
    <w:basedOn w:val="Normal"/>
    <w:link w:val="TextodegloboCar"/>
    <w:uiPriority w:val="99"/>
    <w:semiHidden/>
    <w:unhideWhenUsed/>
    <w:rsid w:val="00D540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00B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2C1909"/>
    <w:pPr>
      <w:spacing w:after="0" w:line="240" w:lineRule="auto"/>
      <w:jc w:val="both"/>
    </w:pPr>
    <w:rPr>
      <w:rFonts w:ascii="Calibri" w:eastAsiaTheme="minorEastAsia" w:hAnsi="Calibri"/>
      <w:sz w:val="24"/>
      <w:szCs w:val="24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2C1909"/>
    <w:pPr>
      <w:ind w:left="720"/>
      <w:contextualSpacing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C1909"/>
    <w:rPr>
      <w:rFonts w:ascii="Calibri" w:eastAsiaTheme="minorEastAsia" w:hAnsi="Calibri"/>
      <w:sz w:val="24"/>
      <w:szCs w:val="24"/>
      <w:lang w:val="es-ES_tradnl" w:eastAsia="es-ES"/>
    </w:rPr>
  </w:style>
  <w:style w:type="table" w:styleId="Tablaconcuadrcula">
    <w:name w:val="Table Grid"/>
    <w:basedOn w:val="Tablanormal"/>
    <w:uiPriority w:val="59"/>
    <w:rsid w:val="009A713D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B0396"/>
    <w:rPr>
      <w:rFonts w:ascii="Sansation" w:eastAsiaTheme="majorEastAsia" w:hAnsi="Sansation" w:cstheme="majorBidi"/>
      <w:b/>
      <w:smallCaps/>
      <w:color w:val="000000" w:themeColor="text1"/>
      <w:sz w:val="24"/>
      <w:szCs w:val="32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083A29"/>
    <w:rPr>
      <w:rFonts w:ascii="Sansation" w:eastAsiaTheme="majorEastAsia" w:hAnsi="Sansation" w:cstheme="majorBidi"/>
      <w:sz w:val="24"/>
      <w:szCs w:val="26"/>
      <w:lang w:val="es-ES_tradnl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05FE7"/>
    <w:rPr>
      <w:rFonts w:ascii="Sansation" w:eastAsiaTheme="minorEastAsia" w:hAnsi="Sansation"/>
      <w:sz w:val="24"/>
      <w:szCs w:val="24"/>
      <w:lang w:val="es-ES_tradnl" w:eastAsia="es-ES"/>
    </w:rPr>
  </w:style>
  <w:style w:type="paragraph" w:styleId="Textoindependiente">
    <w:name w:val="Body Text"/>
    <w:basedOn w:val="Normal"/>
    <w:link w:val="TextoindependienteCar"/>
    <w:rsid w:val="004D732E"/>
    <w:pPr>
      <w:spacing w:after="120"/>
      <w:ind w:firstLine="567"/>
    </w:pPr>
    <w:rPr>
      <w:rFonts w:ascii="Arial" w:eastAsia="Times New Roman" w:hAnsi="Arial" w:cs="Times New Roman"/>
      <w:szCs w:val="20"/>
      <w:lang w:val="es-ES" w:eastAsia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4D732E"/>
    <w:rPr>
      <w:rFonts w:ascii="Arial" w:eastAsia="Times New Roman" w:hAnsi="Arial" w:cs="Times New Roman"/>
      <w:sz w:val="24"/>
      <w:szCs w:val="20"/>
      <w:lang w:eastAsia="es-ES_tradnl"/>
    </w:rPr>
  </w:style>
  <w:style w:type="paragraph" w:styleId="Subttulo">
    <w:name w:val="Subtitle"/>
    <w:aliases w:val="Código"/>
    <w:basedOn w:val="Normal"/>
    <w:next w:val="Normal"/>
    <w:link w:val="SubttuloCar"/>
    <w:uiPriority w:val="11"/>
    <w:qFormat/>
    <w:rsid w:val="0080201E"/>
    <w:pPr>
      <w:numPr>
        <w:ilvl w:val="1"/>
      </w:numPr>
    </w:pPr>
    <w:rPr>
      <w:rFonts w:ascii="Courier New" w:hAnsi="Courier New"/>
      <w:spacing w:val="15"/>
      <w:szCs w:val="22"/>
    </w:rPr>
  </w:style>
  <w:style w:type="character" w:customStyle="1" w:styleId="SubttuloCar">
    <w:name w:val="Subtítulo Car"/>
    <w:aliases w:val="Código Car"/>
    <w:basedOn w:val="Fuentedeprrafopredeter"/>
    <w:link w:val="Subttulo"/>
    <w:uiPriority w:val="11"/>
    <w:rsid w:val="0080201E"/>
    <w:rPr>
      <w:rFonts w:ascii="Courier New" w:eastAsiaTheme="minorEastAsia" w:hAnsi="Courier New"/>
      <w:spacing w:val="15"/>
      <w:sz w:val="24"/>
      <w:lang w:val="es-ES_tradnl" w:eastAsia="es-ES"/>
    </w:rPr>
  </w:style>
  <w:style w:type="character" w:customStyle="1" w:styleId="Ttulo5Car1">
    <w:name w:val="Título 5 Car1"/>
    <w:basedOn w:val="Fuentedeprrafopredeter"/>
    <w:uiPriority w:val="9"/>
    <w:semiHidden/>
    <w:rsid w:val="00887507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s-ES_tradnl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3D09BB"/>
    <w:pPr>
      <w:spacing w:after="200"/>
      <w:jc w:val="center"/>
    </w:pPr>
    <w:rPr>
      <w:i/>
      <w:iCs/>
      <w:sz w:val="18"/>
      <w:szCs w:val="18"/>
    </w:rPr>
  </w:style>
  <w:style w:type="paragraph" w:styleId="Ttulo">
    <w:name w:val="Title"/>
    <w:basedOn w:val="Sinespaciado"/>
    <w:next w:val="Normal"/>
    <w:link w:val="TtuloCar"/>
    <w:uiPriority w:val="10"/>
    <w:qFormat/>
    <w:rsid w:val="00E069CD"/>
    <w:rPr>
      <w:rFonts w:ascii="Courier New" w:eastAsiaTheme="majorEastAsia" w:hAnsi="Courier New" w:cs="Courier New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E069CD"/>
    <w:rPr>
      <w:rFonts w:ascii="Courier New" w:eastAsiaTheme="majorEastAsia" w:hAnsi="Courier New" w:cs="Courier New"/>
      <w:sz w:val="24"/>
      <w:szCs w:val="24"/>
      <w:lang w:eastAsia="es-ES"/>
    </w:rPr>
  </w:style>
  <w:style w:type="character" w:styleId="nfasissutil">
    <w:name w:val="Subtle Emphasis"/>
    <w:basedOn w:val="Fuentedeprrafopredeter"/>
    <w:uiPriority w:val="19"/>
    <w:qFormat/>
    <w:rsid w:val="00D856E0"/>
    <w:rPr>
      <w:i/>
      <w:iCs/>
      <w:color w:val="404040" w:themeColor="text1" w:themeTint="BF"/>
    </w:rPr>
  </w:style>
  <w:style w:type="character" w:styleId="Refdecomentario">
    <w:name w:val="annotation reference"/>
    <w:basedOn w:val="Fuentedeprrafopredeter"/>
    <w:uiPriority w:val="99"/>
    <w:semiHidden/>
    <w:unhideWhenUsed/>
    <w:rsid w:val="00BC3A3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C3A36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C3A36"/>
    <w:rPr>
      <w:rFonts w:ascii="Sansation" w:eastAsiaTheme="minorEastAsia" w:hAnsi="Sansation"/>
      <w:sz w:val="20"/>
      <w:szCs w:val="20"/>
      <w:lang w:val="es-ES_tradnl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C3A3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C3A36"/>
    <w:rPr>
      <w:rFonts w:ascii="Sansation" w:eastAsiaTheme="minorEastAsia" w:hAnsi="Sansation"/>
      <w:b/>
      <w:bCs/>
      <w:sz w:val="20"/>
      <w:szCs w:val="20"/>
      <w:lang w:val="es-ES_tradnl" w:eastAsia="es-ES"/>
    </w:rPr>
  </w:style>
  <w:style w:type="paragraph" w:customStyle="1" w:styleId="Default">
    <w:name w:val="Default"/>
    <w:rsid w:val="00A80A30"/>
    <w:pPr>
      <w:autoSpaceDE w:val="0"/>
      <w:autoSpaceDN w:val="0"/>
      <w:adjustRightInd w:val="0"/>
      <w:spacing w:after="0" w:line="240" w:lineRule="auto"/>
    </w:pPr>
    <w:rPr>
      <w:rFonts w:ascii="Sansation" w:hAnsi="Sansation" w:cs="Sansation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F6C8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F6C8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F2E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mailto:discworld@penguinrandomhouse.co.uk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mailto:chindasvinto@visi.to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datos@fernandoalonso.com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effw.xyz/~wang/memeology.html" TargetMode="External"/><Relationship Id="rId5" Type="http://schemas.openxmlformats.org/officeDocument/2006/relationships/numbering" Target="numbering.xml"/><Relationship Id="rId15" Type="http://schemas.openxmlformats.org/officeDocument/2006/relationships/hyperlink" Target="mailto:josecoronita@birra.es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univerS\TS%2021-22\SGE.0491\00%20-%20E\FP%20Examen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5d0365e-2665-4360-80c5-769b032cb24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4168CFDCCB4541AF9103EB9FBC2D93" ma:contentTypeVersion="4" ma:contentTypeDescription="Create a new document." ma:contentTypeScope="" ma:versionID="b84f5a8d545c8c24549cc2f5db2c319e">
  <xsd:schema xmlns:xsd="http://www.w3.org/2001/XMLSchema" xmlns:xs="http://www.w3.org/2001/XMLSchema" xmlns:p="http://schemas.microsoft.com/office/2006/metadata/properties" xmlns:ns2="a5d0365e-2665-4360-80c5-769b032cb249" targetNamespace="http://schemas.microsoft.com/office/2006/metadata/properties" ma:root="true" ma:fieldsID="e30a0fb14062e5fdfbb22d2bc7d67601" ns2:_="">
    <xsd:import namespace="a5d0365e-2665-4360-80c5-769b032cb24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d0365e-2665-4360-80c5-769b032cb24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73D299-9491-47D9-AD6E-B1CCF79FB64C}">
  <ds:schemaRefs>
    <ds:schemaRef ds:uri="http://schemas.microsoft.com/office/2006/metadata/properties"/>
    <ds:schemaRef ds:uri="http://schemas.microsoft.com/office/infopath/2007/PartnerControls"/>
    <ds:schemaRef ds:uri="a5d0365e-2665-4360-80c5-769b032cb249"/>
  </ds:schemaRefs>
</ds:datastoreItem>
</file>

<file path=customXml/itemProps2.xml><?xml version="1.0" encoding="utf-8"?>
<ds:datastoreItem xmlns:ds="http://schemas.openxmlformats.org/officeDocument/2006/customXml" ds:itemID="{C2B0D5D5-41F1-498B-A111-23746630794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7F33EC-294A-41AE-B123-431EA1941C8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DD2139-AB0C-4780-9AC4-B4270F5C5C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d0365e-2665-4360-80c5-769b032cb2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FP Examen</Template>
  <TotalTime>125</TotalTime>
  <Pages>1</Pages>
  <Words>780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BADAT</dc:subject>
  <dc:creator>thmenendez</dc:creator>
  <cp:lastModifiedBy>Rodrigo Cid Colino</cp:lastModifiedBy>
  <cp:revision>26</cp:revision>
  <cp:lastPrinted>2024-01-28T10:56:00Z</cp:lastPrinted>
  <dcterms:created xsi:type="dcterms:W3CDTF">2023-05-04T06:30:00Z</dcterms:created>
  <dcterms:modified xsi:type="dcterms:W3CDTF">2024-01-29T11:10:00Z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0x0101005C4168CFDCCB4541AF9103EB9FBC2D93</vt:lpwstr>
  </property>
</Properties>
</file>